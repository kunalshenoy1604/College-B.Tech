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067B3" w14:textId="5D64C5BA" w:rsidR="00E81978" w:rsidRDefault="00B85735">
      <w:pPr>
        <w:pStyle w:val="Title"/>
      </w:pPr>
      <w:sdt>
        <w:sdtPr>
          <w:alias w:val="Title:"/>
          <w:tag w:val="Title:"/>
          <w:id w:val="726351117"/>
          <w:placeholder>
            <w:docPart w:val="A164D454F8A24311B3B3E33A5FC585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76171">
            <w:t>Case Study and Implementation of DevOps Tools</w:t>
          </w:r>
        </w:sdtContent>
      </w:sdt>
    </w:p>
    <w:p w14:paraId="1DE72103" w14:textId="4A92695B" w:rsidR="00B823AA" w:rsidRDefault="00676171" w:rsidP="00B823AA">
      <w:pPr>
        <w:pStyle w:val="Title2"/>
      </w:pPr>
      <w:r>
        <w:t>Varun Khadayate, A016</w:t>
      </w:r>
    </w:p>
    <w:p w14:paraId="46EA219E" w14:textId="3AF2F972" w:rsidR="00E81978" w:rsidRDefault="00676171" w:rsidP="00B823AA">
      <w:pPr>
        <w:pStyle w:val="Title2"/>
      </w:pPr>
      <w:r>
        <w:t>CMA Practical X</w:t>
      </w:r>
    </w:p>
    <w:p w14:paraId="0AF4C591" w14:textId="314C3B33" w:rsidR="00E81978" w:rsidRDefault="00E81978" w:rsidP="00B823AA">
      <w:pPr>
        <w:pStyle w:val="Title2"/>
      </w:pPr>
    </w:p>
    <w:p w14:paraId="5BD2AD42" w14:textId="3CC48396" w:rsidR="00E81978" w:rsidRDefault="00B85735">
      <w:pPr>
        <w:pStyle w:val="SectionTitle"/>
      </w:pPr>
      <w:sdt>
        <w:sdtPr>
          <w:alias w:val="Section title:"/>
          <w:tag w:val="Section title:"/>
          <w:id w:val="984196707"/>
          <w:placeholder>
            <w:docPart w:val="B9D82AD24A924FEEBC09F6671C0CE21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76171">
            <w:t>Case Study and Implementation of DevOps Tools</w:t>
          </w:r>
        </w:sdtContent>
      </w:sdt>
    </w:p>
    <w:p w14:paraId="35416EF6" w14:textId="77777777" w:rsidR="00676171" w:rsidRDefault="00676171" w:rsidP="00676171">
      <w:r>
        <w:t>Thinking beyond the technical delivery is a basic requirement for every IT business in the market these days. Fast and high-quality application delivery models mark the new standard of expectations, which has made us witness the rapid adoption of DevOps practices and thereby necessitating high demands of DevOps tools and service providers in the last few years.</w:t>
      </w:r>
    </w:p>
    <w:p w14:paraId="3C4DB131" w14:textId="1B1703D7" w:rsidR="00E81978" w:rsidRDefault="00676171" w:rsidP="00676171">
      <w:r>
        <w:t>DevOps tools help firms to resolve some of the challenges that come with the implementation of DevOps practices. However, there is no “one-size-fits-all” solution available out there. As a result, there is a wide variety of DevOps tools for every requirement.</w:t>
      </w:r>
    </w:p>
    <w:p w14:paraId="5CFB0F05" w14:textId="30D55DCA" w:rsidR="00676171" w:rsidRDefault="00676171" w:rsidP="00916316">
      <w:pPr>
        <w:ind w:left="-567"/>
      </w:pPr>
      <w:r>
        <w:rPr>
          <w:noProof/>
        </w:rPr>
        <w:drawing>
          <wp:inline distT="0" distB="0" distL="0" distR="0" wp14:anchorId="4C4DEC7B" wp14:editId="1F707B49">
            <wp:extent cx="5943600" cy="3372485"/>
            <wp:effectExtent l="0" t="0" r="0" b="0"/>
            <wp:docPr id="1" name="Picture 1" descr="Comprehensive List of DevOps Tools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ehensive List of DevOps Tools 20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72485"/>
                    </a:xfrm>
                    <a:prstGeom prst="rect">
                      <a:avLst/>
                    </a:prstGeom>
                    <a:noFill/>
                    <a:ln>
                      <a:noFill/>
                    </a:ln>
                  </pic:spPr>
                </pic:pic>
              </a:graphicData>
            </a:graphic>
          </wp:inline>
        </w:drawing>
      </w:r>
    </w:p>
    <w:p w14:paraId="0E38994A" w14:textId="15CEA899" w:rsidR="00D64A9C" w:rsidRDefault="00D64A9C" w:rsidP="00D64A9C">
      <w:pPr>
        <w:pStyle w:val="Heading1"/>
        <w:rPr>
          <w:rStyle w:val="eop"/>
        </w:rPr>
      </w:pPr>
      <w:r w:rsidRPr="00D64A9C">
        <w:rPr>
          <w:rStyle w:val="normaltextrun"/>
        </w:rPr>
        <w:t>What is DevOps?</w:t>
      </w:r>
      <w:r w:rsidRPr="00D64A9C">
        <w:rPr>
          <w:rStyle w:val="eop"/>
        </w:rPr>
        <w:t> </w:t>
      </w:r>
    </w:p>
    <w:p w14:paraId="798179AC" w14:textId="77777777" w:rsidR="00D64A9C" w:rsidRPr="00D64A9C" w:rsidRDefault="00D64A9C" w:rsidP="00D64A9C">
      <w:r w:rsidRPr="00D64A9C">
        <w:t>DevOps is a set of practices that combines software development (Dev) and IT operations (Ops). It aims to shorten the systems development life cycle and provide continuous delivery with high software quality. DevOps is complementary with Agile software development; several DevOps aspects came from the Agile methodology. </w:t>
      </w:r>
    </w:p>
    <w:p w14:paraId="7725C26D" w14:textId="0EE9EDDC" w:rsidR="00D64A9C" w:rsidRDefault="00D64A9C" w:rsidP="00D64A9C">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kern w:val="24"/>
          <w:lang w:val="en-US" w:eastAsia="ja-JP"/>
        </w:rPr>
        <w:lastRenderedPageBreak/>
        <w:drawing>
          <wp:inline distT="0" distB="0" distL="0" distR="0" wp14:anchorId="4648FF93" wp14:editId="28C7AAA3">
            <wp:extent cx="5943600" cy="104584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45845"/>
                    </a:xfrm>
                    <a:prstGeom prst="rect">
                      <a:avLst/>
                    </a:prstGeom>
                    <a:noFill/>
                    <a:ln>
                      <a:noFill/>
                    </a:ln>
                  </pic:spPr>
                </pic:pic>
              </a:graphicData>
            </a:graphic>
          </wp:inline>
        </w:drawing>
      </w:r>
    </w:p>
    <w:p w14:paraId="3426A311" w14:textId="56C6B563" w:rsidR="00D64A9C" w:rsidRDefault="00D64A9C" w:rsidP="00D64A9C">
      <w:pPr>
        <w:pStyle w:val="Heading1"/>
        <w:rPr>
          <w:rStyle w:val="eop"/>
        </w:rPr>
      </w:pPr>
      <w:r w:rsidRPr="00D64A9C">
        <w:rPr>
          <w:rStyle w:val="normaltextrun"/>
        </w:rPr>
        <w:t>How DevOps Works</w:t>
      </w:r>
      <w:r w:rsidRPr="00D64A9C">
        <w:rPr>
          <w:rStyle w:val="eop"/>
        </w:rPr>
        <w:t> </w:t>
      </w:r>
    </w:p>
    <w:p w14:paraId="31B381B1" w14:textId="77777777" w:rsidR="00D64A9C" w:rsidRPr="00D64A9C" w:rsidRDefault="00D64A9C" w:rsidP="00D64A9C">
      <w:r w:rsidRPr="00D64A9C">
        <w:t>Under a DevOps model, development and operations teams are no longer “siloed.” Sometimes, these two teams are merged into a single team where the engineers work across the entire application lifecycle, from development and test to deployment to operations, and develop a range of skills not limited to a single function. </w:t>
      </w:r>
    </w:p>
    <w:p w14:paraId="4E8321A4" w14:textId="77777777" w:rsidR="00D64A9C" w:rsidRPr="00D64A9C" w:rsidRDefault="00D64A9C" w:rsidP="00D64A9C">
      <w:r w:rsidRPr="00D64A9C">
        <w:t>In some DevOps models, quality assurance and security teams may also become more tightly integrated with development and operations and throughout the application lifecycle. When security is the focus of everyone on a DevOps team, this is sometimes referred to as DevSecOps. </w:t>
      </w:r>
    </w:p>
    <w:p w14:paraId="17AE6F37" w14:textId="77777777" w:rsidR="00D64A9C" w:rsidRPr="00D64A9C" w:rsidRDefault="00D64A9C" w:rsidP="00D64A9C">
      <w:r w:rsidRPr="00D64A9C">
        <w:t>These teams use practices to automate processes that historically have been manual and slow. They use a technology stack and tooling which help them operate and evolve applications quickly and reliably. These tools also help engineers independently accomplish tasks (for example, deploying code or provisioning infrastructure) that normally would have required help from other teams, and this further increases a team’s velocity. </w:t>
      </w:r>
    </w:p>
    <w:p w14:paraId="20298AF5" w14:textId="44EA41E1" w:rsidR="00D64A9C" w:rsidRDefault="00D64A9C" w:rsidP="00D64A9C">
      <w:pPr>
        <w:pStyle w:val="Heading1"/>
        <w:rPr>
          <w:rStyle w:val="eop"/>
        </w:rPr>
      </w:pPr>
      <w:r w:rsidRPr="00D64A9C">
        <w:rPr>
          <w:rStyle w:val="normaltextrun"/>
        </w:rPr>
        <w:t>Benefits of DevOps</w:t>
      </w:r>
      <w:r w:rsidRPr="00D64A9C">
        <w:rPr>
          <w:rStyle w:val="eop"/>
        </w:rPr>
        <w:t> </w:t>
      </w:r>
    </w:p>
    <w:p w14:paraId="64B693E4" w14:textId="77777777" w:rsidR="00D64A9C" w:rsidRPr="00D64A9C" w:rsidRDefault="00D64A9C" w:rsidP="00D64A9C">
      <w:pPr>
        <w:pStyle w:val="Heading2"/>
      </w:pPr>
      <w:r w:rsidRPr="00D64A9C">
        <w:t>Speed </w:t>
      </w:r>
    </w:p>
    <w:p w14:paraId="4B548478" w14:textId="23BEA429" w:rsidR="00D64A9C" w:rsidRPr="00D64A9C" w:rsidRDefault="00D64A9C" w:rsidP="00D64A9C">
      <w:r w:rsidRPr="00D64A9C">
        <w:t xml:space="preserve">Move at high velocity so you can innovate for customers faster, adapt to changing markets better, and grow more efficient at driving business results. The DevOps model enables your developers and operations teams to achieve these results. For </w:t>
      </w:r>
      <w:r w:rsidRPr="00D64A9C">
        <w:lastRenderedPageBreak/>
        <w:t>example, microservices and continuous delivery let teams take ownership of services and then release updates to them quicker.  </w:t>
      </w:r>
    </w:p>
    <w:p w14:paraId="046AC5FD" w14:textId="5D140298" w:rsidR="00D64A9C" w:rsidRPr="00D64A9C" w:rsidRDefault="00D64A9C" w:rsidP="00D64A9C">
      <w:pPr>
        <w:ind w:left="720" w:firstLine="0"/>
        <w:jc w:val="center"/>
      </w:pPr>
      <w:r w:rsidRPr="00D64A9C">
        <w:drawing>
          <wp:inline distT="0" distB="0" distL="0" distR="0" wp14:anchorId="7EA98B78" wp14:editId="1CC0A782">
            <wp:extent cx="1666875" cy="1200150"/>
            <wp:effectExtent l="0" t="0" r="0" b="0"/>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75" cy="1200150"/>
                    </a:xfrm>
                    <a:prstGeom prst="rect">
                      <a:avLst/>
                    </a:prstGeom>
                    <a:noFill/>
                    <a:ln>
                      <a:noFill/>
                    </a:ln>
                  </pic:spPr>
                </pic:pic>
              </a:graphicData>
            </a:graphic>
          </wp:inline>
        </w:drawing>
      </w:r>
    </w:p>
    <w:p w14:paraId="0F3A3EF3" w14:textId="77777777" w:rsidR="00D64A9C" w:rsidRPr="00D64A9C" w:rsidRDefault="00D64A9C" w:rsidP="00D64A9C">
      <w:pPr>
        <w:ind w:left="720" w:firstLine="0"/>
      </w:pPr>
      <w:r w:rsidRPr="00D64A9C">
        <w:t> </w:t>
      </w:r>
    </w:p>
    <w:p w14:paraId="488DA10E" w14:textId="77777777" w:rsidR="00D64A9C" w:rsidRPr="00D64A9C" w:rsidRDefault="00D64A9C" w:rsidP="00D64A9C">
      <w:pPr>
        <w:pStyle w:val="Heading2"/>
      </w:pPr>
      <w:r w:rsidRPr="00D64A9C">
        <w:t>Rapid Delivery </w:t>
      </w:r>
    </w:p>
    <w:p w14:paraId="7C687970" w14:textId="17FC0CC2" w:rsidR="00D64A9C" w:rsidRPr="00D64A9C" w:rsidRDefault="00D64A9C" w:rsidP="00D64A9C">
      <w:r w:rsidRPr="00D64A9C">
        <w:t>Increase the frequency and pace of releases so you can innovate and improve your product faster. The quicker you can release new features and fix bugs, the faster you can respond to your customers’ needs and build competitive advantage. Continuous integration and continuous delivery are practices that automate the software release process, from build to deploy. </w:t>
      </w:r>
    </w:p>
    <w:p w14:paraId="4F07B858" w14:textId="3B822DA4" w:rsidR="00D64A9C" w:rsidRPr="00D64A9C" w:rsidRDefault="00D64A9C" w:rsidP="00D64A9C">
      <w:pPr>
        <w:ind w:left="720" w:firstLine="0"/>
        <w:jc w:val="center"/>
      </w:pPr>
      <w:r w:rsidRPr="00D64A9C">
        <w:drawing>
          <wp:inline distT="0" distB="0" distL="0" distR="0" wp14:anchorId="495879F9" wp14:editId="2EAB5D9F">
            <wp:extent cx="1676400" cy="1200150"/>
            <wp:effectExtent l="0" t="0" r="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14:paraId="7637EF24" w14:textId="77777777" w:rsidR="00D64A9C" w:rsidRPr="00D64A9C" w:rsidRDefault="00D64A9C" w:rsidP="00D64A9C">
      <w:pPr>
        <w:pStyle w:val="Heading2"/>
      </w:pPr>
      <w:r w:rsidRPr="00D64A9C">
        <w:t>Reliability </w:t>
      </w:r>
    </w:p>
    <w:p w14:paraId="5ADE3CDA" w14:textId="4B87B12B" w:rsidR="00D64A9C" w:rsidRPr="00D64A9C" w:rsidRDefault="00D64A9C" w:rsidP="00D64A9C">
      <w:r w:rsidRPr="00D64A9C">
        <w:t>Ensure the quality of application updates and infrastructure changes so you can reliably deliver at a more rapid pace while maintaining a positive experience for end users. Use practices like continuous integration and continuous delivery to test that each change is functional and safe. Monitoring and logging practices help you stay informed of performance in real-time. </w:t>
      </w:r>
    </w:p>
    <w:p w14:paraId="1AD14BF1" w14:textId="77777777" w:rsidR="00D64A9C" w:rsidRPr="00D64A9C" w:rsidRDefault="00D64A9C" w:rsidP="00D64A9C">
      <w:pPr>
        <w:ind w:left="720" w:firstLine="0"/>
      </w:pPr>
      <w:r w:rsidRPr="00D64A9C">
        <w:t> </w:t>
      </w:r>
    </w:p>
    <w:p w14:paraId="6A5B20BC" w14:textId="77777777" w:rsidR="00D64A9C" w:rsidRPr="00D64A9C" w:rsidRDefault="00D64A9C" w:rsidP="00D64A9C">
      <w:pPr>
        <w:ind w:left="720" w:firstLine="0"/>
      </w:pPr>
      <w:r w:rsidRPr="00D64A9C">
        <w:t> </w:t>
      </w:r>
    </w:p>
    <w:p w14:paraId="4503B160" w14:textId="77777777" w:rsidR="00D64A9C" w:rsidRPr="00D64A9C" w:rsidRDefault="00D64A9C" w:rsidP="00D64A9C">
      <w:pPr>
        <w:ind w:left="720" w:firstLine="0"/>
      </w:pPr>
      <w:r w:rsidRPr="00D64A9C">
        <w:lastRenderedPageBreak/>
        <w:t> </w:t>
      </w:r>
    </w:p>
    <w:p w14:paraId="2E7B314C" w14:textId="59F80756" w:rsidR="00D64A9C" w:rsidRPr="00D64A9C" w:rsidRDefault="00D64A9C" w:rsidP="00D64A9C">
      <w:pPr>
        <w:ind w:left="720" w:firstLine="0"/>
        <w:jc w:val="center"/>
      </w:pPr>
      <w:r w:rsidRPr="00D64A9C">
        <w:drawing>
          <wp:inline distT="0" distB="0" distL="0" distR="0" wp14:anchorId="624C1734" wp14:editId="7C12D6C3">
            <wp:extent cx="1676400" cy="1200150"/>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r w:rsidRPr="00D64A9C">
        <w:t> </w:t>
      </w:r>
    </w:p>
    <w:p w14:paraId="471EFE29" w14:textId="77777777" w:rsidR="00D64A9C" w:rsidRPr="00D64A9C" w:rsidRDefault="00D64A9C" w:rsidP="00D64A9C">
      <w:pPr>
        <w:pStyle w:val="Heading2"/>
      </w:pPr>
      <w:r w:rsidRPr="00D64A9C">
        <w:t>Scale </w:t>
      </w:r>
    </w:p>
    <w:p w14:paraId="0B0944AA" w14:textId="436810DF" w:rsidR="00D64A9C" w:rsidRPr="00D64A9C" w:rsidRDefault="00D64A9C" w:rsidP="00D64A9C">
      <w:r w:rsidRPr="00D64A9C">
        <w:t>Operate and manage your infrastructure and development processes at scale. Automation and consistency help you manage complex or changing systems efficiently and with reduced risk. For example, infrastructure as code helps you manage your development, testing, and production environments in a repeatable and more efficient manner. </w:t>
      </w:r>
    </w:p>
    <w:p w14:paraId="7D9BD218" w14:textId="701A5B65" w:rsidR="00D64A9C" w:rsidRPr="00D64A9C" w:rsidRDefault="00D64A9C" w:rsidP="00D64A9C">
      <w:pPr>
        <w:ind w:left="720" w:firstLine="0"/>
        <w:jc w:val="center"/>
      </w:pPr>
      <w:r w:rsidRPr="00D64A9C">
        <w:drawing>
          <wp:inline distT="0" distB="0" distL="0" distR="0" wp14:anchorId="1C230640" wp14:editId="5FB9E960">
            <wp:extent cx="1666875" cy="1200150"/>
            <wp:effectExtent l="0" t="0" r="0" b="0"/>
            <wp:docPr id="13" name="Picture 1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o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75" cy="1200150"/>
                    </a:xfrm>
                    <a:prstGeom prst="rect">
                      <a:avLst/>
                    </a:prstGeom>
                    <a:noFill/>
                    <a:ln>
                      <a:noFill/>
                    </a:ln>
                  </pic:spPr>
                </pic:pic>
              </a:graphicData>
            </a:graphic>
          </wp:inline>
        </w:drawing>
      </w:r>
    </w:p>
    <w:p w14:paraId="5DD7E697" w14:textId="77777777" w:rsidR="00D64A9C" w:rsidRPr="00D64A9C" w:rsidRDefault="00D64A9C" w:rsidP="00D64A9C">
      <w:pPr>
        <w:pStyle w:val="Heading2"/>
      </w:pPr>
      <w:r w:rsidRPr="00D64A9C">
        <w:t>Improved Collaboration </w:t>
      </w:r>
    </w:p>
    <w:p w14:paraId="3EB62312" w14:textId="7CC1D90F" w:rsidR="00D64A9C" w:rsidRPr="00D64A9C" w:rsidRDefault="00D64A9C" w:rsidP="00D64A9C">
      <w:r w:rsidRPr="00D64A9C">
        <w:t>Build more effective teams under a DevOps cultural model, which emphasizes values such as ownership and accountability. Developers and operations teams collaborate closely, share many responsibilities, and combine their workflows. This reduces inefficiencies and saves time (e.g. reduced handover periods between developers and operations, writing code that takes into account the environment in which it is run). </w:t>
      </w:r>
    </w:p>
    <w:p w14:paraId="6C6C38D0" w14:textId="33B12151" w:rsidR="00D64A9C" w:rsidRPr="00D64A9C" w:rsidRDefault="00D64A9C" w:rsidP="00D64A9C">
      <w:pPr>
        <w:ind w:left="720" w:firstLine="0"/>
        <w:jc w:val="center"/>
      </w:pPr>
      <w:r w:rsidRPr="00D64A9C">
        <w:drawing>
          <wp:inline distT="0" distB="0" distL="0" distR="0" wp14:anchorId="06B38F5C" wp14:editId="5DA13613">
            <wp:extent cx="1676400" cy="12001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14:paraId="0ECC6426" w14:textId="77777777" w:rsidR="00D64A9C" w:rsidRPr="00D64A9C" w:rsidRDefault="00D64A9C" w:rsidP="00D64A9C">
      <w:pPr>
        <w:pStyle w:val="Heading2"/>
      </w:pPr>
      <w:r w:rsidRPr="00D64A9C">
        <w:lastRenderedPageBreak/>
        <w:t>Security </w:t>
      </w:r>
    </w:p>
    <w:p w14:paraId="522ABE86" w14:textId="2031F685" w:rsidR="00D64A9C" w:rsidRPr="00D64A9C" w:rsidRDefault="00D64A9C" w:rsidP="00D64A9C">
      <w:r w:rsidRPr="00D64A9C">
        <w:t>Move quickly while retaining control and preserving compliance. You can adopt a DevOps model without sacrificing security by using automated compliance policies, fine-grained controls, and configuration management techniques. For example, using infrastructure as code and policy as code, you can define and then track compliance at scale. </w:t>
      </w:r>
    </w:p>
    <w:p w14:paraId="4CDC07C6" w14:textId="37CB0D21" w:rsidR="00D64A9C" w:rsidRPr="00D64A9C" w:rsidRDefault="00D64A9C" w:rsidP="00D64A9C">
      <w:pPr>
        <w:ind w:left="720" w:firstLine="0"/>
        <w:jc w:val="center"/>
      </w:pPr>
      <w:r w:rsidRPr="00D64A9C">
        <w:drawing>
          <wp:inline distT="0" distB="0" distL="0" distR="0" wp14:anchorId="318F6230" wp14:editId="78E7E0ED">
            <wp:extent cx="1676400" cy="1200150"/>
            <wp:effectExtent l="0" t="0" r="0" b="0"/>
            <wp:docPr id="11" name="Picture 1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ic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14:paraId="69EE1FF7" w14:textId="77777777" w:rsidR="00D64A9C" w:rsidRPr="00D64A9C" w:rsidRDefault="00D64A9C" w:rsidP="00D64A9C"/>
    <w:p w14:paraId="4B3FE158" w14:textId="176B6619" w:rsidR="00EF6D4E" w:rsidRDefault="00676171" w:rsidP="00511E6E">
      <w:pPr>
        <w:pStyle w:val="Heading1"/>
      </w:pPr>
      <w:r>
        <w:t>Types of DevOps Tools</w:t>
      </w:r>
    </w:p>
    <w:p w14:paraId="2AEBD229" w14:textId="77777777" w:rsidR="004273C0" w:rsidRDefault="004273C0" w:rsidP="004273C0">
      <w:pPr>
        <w:rPr>
          <w:noProof/>
        </w:rPr>
      </w:pPr>
    </w:p>
    <w:p w14:paraId="165BE93A" w14:textId="3AD609EC" w:rsidR="004273C0" w:rsidRPr="004273C0" w:rsidRDefault="004273C0" w:rsidP="004273C0">
      <w:r>
        <w:rPr>
          <w:noProof/>
        </w:rPr>
        <mc:AlternateContent>
          <mc:Choice Requires="wps">
            <w:drawing>
              <wp:anchor distT="0" distB="0" distL="114300" distR="114300" simplePos="0" relativeHeight="251659264" behindDoc="0" locked="0" layoutInCell="1" allowOverlap="1" wp14:anchorId="404776E1" wp14:editId="0F763C64">
                <wp:simplePos x="0" y="0"/>
                <wp:positionH relativeFrom="column">
                  <wp:posOffset>457200</wp:posOffset>
                </wp:positionH>
                <wp:positionV relativeFrom="paragraph">
                  <wp:posOffset>2533650</wp:posOffset>
                </wp:positionV>
                <wp:extent cx="876300" cy="6096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876300" cy="609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F97E2" id="Rectangle 9" o:spid="_x0000_s1026" style="position:absolute;margin-left:36pt;margin-top:199.5pt;width:69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" fillcolor="white [3201]" strokecolor="white [3212]" strokeweight="1pt"/>
            </w:pict>
          </mc:Fallback>
        </mc:AlternateContent>
      </w:r>
      <w:r>
        <w:rPr>
          <w:noProof/>
        </w:rPr>
        <w:drawing>
          <wp:inline distT="0" distB="0" distL="0" distR="0" wp14:anchorId="7C09F3EC" wp14:editId="3C7413B2">
            <wp:extent cx="5457825" cy="3143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174" t="4559" r="3852" b="1424"/>
                    <a:stretch/>
                  </pic:blipFill>
                  <pic:spPr bwMode="auto">
                    <a:xfrm>
                      <a:off x="0" y="0"/>
                      <a:ext cx="545782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0B22A837" w14:textId="10E5DAF4" w:rsidR="00E81978" w:rsidRDefault="00676171" w:rsidP="00676171">
      <w:pPr>
        <w:pStyle w:val="Heading2"/>
      </w:pPr>
      <w:r w:rsidRPr="00676171">
        <w:lastRenderedPageBreak/>
        <w:t>Version Control tools</w:t>
      </w:r>
    </w:p>
    <w:p w14:paraId="5D0D7B96" w14:textId="46EE9A19" w:rsidR="00BE2C10" w:rsidRPr="00BE2C10" w:rsidRDefault="00625CC2" w:rsidP="00BE2C10">
      <w:r>
        <w:rPr>
          <w:noProof/>
        </w:rPr>
        <w:drawing>
          <wp:inline distT="0" distB="0" distL="0" distR="0" wp14:anchorId="3633B929" wp14:editId="730ABBD6">
            <wp:extent cx="5943600" cy="1813560"/>
            <wp:effectExtent l="0" t="0" r="0" b="0"/>
            <wp:docPr id="3" name="Picture 3" descr="Git-GitLab-GitHub-BitBucket Logos Blog Pos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GitLab-GitHub-BitBucket Logos Blog Post 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4B9C0F8F" w14:textId="0672917D" w:rsidR="00355DCA" w:rsidRPr="00C31D30" w:rsidRDefault="00676171" w:rsidP="00C31D30">
      <w:pPr>
        <w:pStyle w:val="Heading3"/>
      </w:pPr>
      <w:r>
        <w:t>GitHub</w:t>
      </w:r>
      <w:r w:rsidR="00355DCA" w:rsidRPr="00C31D30">
        <w:t>.</w:t>
      </w:r>
    </w:p>
    <w:p w14:paraId="44444CAD" w14:textId="26B96EED" w:rsidR="00676171" w:rsidRDefault="00676171" w:rsidP="00676171">
      <w:r w:rsidRPr="00676171">
        <w:t>GitHub is considered as one of the largest and most advanced development platforms in the world. Millions of developers and companies build, ship, and maintain their software on GitHub. Some of its’ salient features are:</w:t>
      </w:r>
    </w:p>
    <w:p w14:paraId="72293972" w14:textId="77777777" w:rsidR="00676171" w:rsidRDefault="00676171" w:rsidP="00B85735">
      <w:pPr>
        <w:pStyle w:val="ListParagraph"/>
        <w:numPr>
          <w:ilvl w:val="0"/>
          <w:numId w:val="11"/>
        </w:numPr>
      </w:pPr>
      <w:r w:rsidRPr="00676171">
        <w:t>Collaborative Coding</w:t>
      </w:r>
    </w:p>
    <w:p w14:paraId="01A9237F" w14:textId="77777777" w:rsidR="00676171" w:rsidRDefault="00676171" w:rsidP="00B85735">
      <w:pPr>
        <w:pStyle w:val="ListParagraph"/>
        <w:numPr>
          <w:ilvl w:val="0"/>
          <w:numId w:val="11"/>
        </w:numPr>
      </w:pPr>
      <w:r w:rsidRPr="00676171">
        <w:t>Automation / CI &amp; CD</w:t>
      </w:r>
    </w:p>
    <w:p w14:paraId="74056EBC" w14:textId="77777777" w:rsidR="00676171" w:rsidRDefault="00676171" w:rsidP="00B85735">
      <w:pPr>
        <w:pStyle w:val="ListParagraph"/>
        <w:numPr>
          <w:ilvl w:val="0"/>
          <w:numId w:val="11"/>
        </w:numPr>
      </w:pPr>
      <w:r w:rsidRPr="00676171">
        <w:t>Security including additional features for enterprise customers</w:t>
      </w:r>
    </w:p>
    <w:p w14:paraId="3D0DC906" w14:textId="50C36BA5" w:rsidR="00E81978" w:rsidRPr="00676171" w:rsidRDefault="00676171" w:rsidP="00B85735">
      <w:pPr>
        <w:pStyle w:val="ListParagraph"/>
        <w:numPr>
          <w:ilvl w:val="0"/>
          <w:numId w:val="11"/>
        </w:numPr>
      </w:pPr>
      <w:r w:rsidRPr="00676171">
        <w:t>Project Management</w:t>
      </w:r>
    </w:p>
    <w:p w14:paraId="54E5D07B" w14:textId="6D585F51" w:rsidR="00355DCA" w:rsidRPr="00676171" w:rsidRDefault="00676171" w:rsidP="00676171">
      <w:pPr>
        <w:pStyle w:val="Heading3"/>
      </w:pPr>
      <w:r w:rsidRPr="00676171">
        <w:t>BitBucket</w:t>
      </w:r>
      <w:r w:rsidR="00355DCA" w:rsidRPr="00676171">
        <w:t>.</w:t>
      </w:r>
    </w:p>
    <w:p w14:paraId="6766B6CA" w14:textId="77777777" w:rsidR="00676171" w:rsidRPr="00676171" w:rsidRDefault="00676171" w:rsidP="00676171">
      <w:r w:rsidRPr="00676171">
        <w:t>Bitbucket is a very popular platform, with over 10 million registered users. Although it is a platform for hosting code, it goes beyond just code management. Teams can plan projects, collaborate on code, test, and deploy from a single platform. Some of its features are:</w:t>
      </w:r>
    </w:p>
    <w:p w14:paraId="6A7F5BB7" w14:textId="77777777" w:rsidR="00676171" w:rsidRPr="00676171" w:rsidRDefault="00676171" w:rsidP="00B85735">
      <w:pPr>
        <w:pStyle w:val="ListParagraph"/>
        <w:numPr>
          <w:ilvl w:val="0"/>
          <w:numId w:val="12"/>
        </w:numPr>
      </w:pPr>
      <w:r w:rsidRPr="00676171">
        <w:t>Tighter Jira and Trello integration.</w:t>
      </w:r>
    </w:p>
    <w:p w14:paraId="32EE7C35" w14:textId="77777777" w:rsidR="00676171" w:rsidRPr="00676171" w:rsidRDefault="00676171" w:rsidP="00B85735">
      <w:pPr>
        <w:pStyle w:val="ListParagraph"/>
        <w:numPr>
          <w:ilvl w:val="0"/>
          <w:numId w:val="12"/>
        </w:numPr>
      </w:pPr>
      <w:r w:rsidRPr="00676171">
        <w:t>Integrated CI/CD to build, test and deploy.</w:t>
      </w:r>
    </w:p>
    <w:p w14:paraId="021FD958" w14:textId="77777777" w:rsidR="00676171" w:rsidRPr="00676171" w:rsidRDefault="00676171" w:rsidP="00B85735">
      <w:pPr>
        <w:pStyle w:val="ListParagraph"/>
        <w:numPr>
          <w:ilvl w:val="0"/>
          <w:numId w:val="12"/>
        </w:numPr>
      </w:pPr>
      <w:r w:rsidRPr="00676171">
        <w:t>Pull requests and approve code review more efficiently.</w:t>
      </w:r>
    </w:p>
    <w:p w14:paraId="1AE1C183" w14:textId="77777777" w:rsidR="00676171" w:rsidRPr="00676171" w:rsidRDefault="00676171" w:rsidP="00B85735">
      <w:pPr>
        <w:pStyle w:val="ListParagraph"/>
        <w:numPr>
          <w:ilvl w:val="0"/>
          <w:numId w:val="12"/>
        </w:numPr>
      </w:pPr>
      <w:r w:rsidRPr="00676171">
        <w:t>Keep your code secured in the Cloud with IP whitelisting and 2-step verification.</w:t>
      </w:r>
    </w:p>
    <w:p w14:paraId="20813813" w14:textId="3703278B" w:rsidR="00355DCA" w:rsidRPr="00C31D30" w:rsidRDefault="00676171" w:rsidP="00676171">
      <w:pPr>
        <w:pStyle w:val="Heading3"/>
      </w:pPr>
      <w:r>
        <w:lastRenderedPageBreak/>
        <w:t>GitLab</w:t>
      </w:r>
    </w:p>
    <w:p w14:paraId="4C6E0CAD" w14:textId="77777777" w:rsidR="00676171" w:rsidRPr="00676171" w:rsidRDefault="00676171" w:rsidP="00676171">
      <w:r w:rsidRPr="00676171">
        <w:t>It is an all-in-one DevOps Tool for rapid software delivery. It enables teams to perform all tasks right from Planning to SCM to Delivery to Monitoring and Security. Following are a few of its features:</w:t>
      </w:r>
    </w:p>
    <w:p w14:paraId="34E925FC" w14:textId="77777777" w:rsidR="00676171" w:rsidRPr="00676171" w:rsidRDefault="00676171" w:rsidP="00B85735">
      <w:pPr>
        <w:pStyle w:val="ListParagraph"/>
        <w:numPr>
          <w:ilvl w:val="0"/>
          <w:numId w:val="13"/>
        </w:numPr>
      </w:pPr>
      <w:r w:rsidRPr="00676171">
        <w:t>Single interface, single conversation thread, and single data store to manage projects effectively – Single source of truth.</w:t>
      </w:r>
    </w:p>
    <w:p w14:paraId="6F6305EB" w14:textId="77777777" w:rsidR="00676171" w:rsidRPr="00676171" w:rsidRDefault="00676171" w:rsidP="00B85735">
      <w:pPr>
        <w:pStyle w:val="ListParagraph"/>
        <w:numPr>
          <w:ilvl w:val="0"/>
          <w:numId w:val="13"/>
        </w:numPr>
      </w:pPr>
      <w:r w:rsidRPr="00676171">
        <w:t>CI/CD for robust, scalable, and end-to-end automation to work together efficiently – Continuous Everything.</w:t>
      </w:r>
    </w:p>
    <w:p w14:paraId="44E6EC40" w14:textId="77777777" w:rsidR="00676171" w:rsidRPr="00676171" w:rsidRDefault="00676171" w:rsidP="00B85735">
      <w:pPr>
        <w:pStyle w:val="ListParagraph"/>
        <w:numPr>
          <w:ilvl w:val="0"/>
          <w:numId w:val="13"/>
        </w:numPr>
      </w:pPr>
      <w:r w:rsidRPr="00676171">
        <w:t>Built-in functionality for Automated Security, Code Quality and Vulnerability management &amp; with tight governance, your DevOps speed never slows down.</w:t>
      </w:r>
    </w:p>
    <w:p w14:paraId="4850A587" w14:textId="32DF963F" w:rsidR="00E81978" w:rsidRDefault="00625CC2" w:rsidP="00625CC2">
      <w:pPr>
        <w:pStyle w:val="Heading2"/>
      </w:pPr>
      <w:r w:rsidRPr="00625CC2">
        <w:t>DevOps CI/CD and configuration management tools</w:t>
      </w:r>
    </w:p>
    <w:p w14:paraId="4693AE0D" w14:textId="1DE51310" w:rsidR="00625CC2" w:rsidRDefault="00625CC2" w:rsidP="00625CC2">
      <w:r>
        <w:rPr>
          <w:noProof/>
        </w:rPr>
        <w:drawing>
          <wp:inline distT="0" distB="0" distL="0" distR="0" wp14:anchorId="0434920B" wp14:editId="201D44CC">
            <wp:extent cx="5943600" cy="1813560"/>
            <wp:effectExtent l="0" t="0" r="0" b="0"/>
            <wp:docPr id="4" name="Picture 4" descr="CI CD and Configuration Management Tools Image for Puppet Chef Ansible and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 CD and Configuration Management Tools Image for Puppet Chef Ansible and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43513435" w14:textId="5CB0ACD6" w:rsidR="00625CC2" w:rsidRDefault="00625CC2" w:rsidP="00625CC2">
      <w:pPr>
        <w:pStyle w:val="Heading3"/>
      </w:pPr>
      <w:r>
        <w:t>Jenkins</w:t>
      </w:r>
    </w:p>
    <w:p w14:paraId="4FF53986" w14:textId="77777777" w:rsidR="00625CC2" w:rsidRPr="00625CC2" w:rsidRDefault="00625CC2" w:rsidP="00625CC2">
      <w:r w:rsidRPr="00625CC2">
        <w:t>Written in Java, Jenkins is an open-source platform for continuous integration and continuous delivery that is used to automate your end-end release management lifecycle. Jenkins has emerged as one of the essential DevOps Tools because of its features:</w:t>
      </w:r>
    </w:p>
    <w:p w14:paraId="0DACBB20" w14:textId="77777777" w:rsidR="00625CC2" w:rsidRPr="00625CC2" w:rsidRDefault="00625CC2" w:rsidP="00B85735">
      <w:pPr>
        <w:pStyle w:val="ListParagraph"/>
        <w:numPr>
          <w:ilvl w:val="0"/>
          <w:numId w:val="15"/>
        </w:numPr>
      </w:pPr>
      <w:r w:rsidRPr="00625CC2">
        <w:t>Used as a simple CI server or turned into the CD hub for any project.</w:t>
      </w:r>
    </w:p>
    <w:p w14:paraId="36936E40" w14:textId="77777777" w:rsidR="00625CC2" w:rsidRPr="00625CC2" w:rsidRDefault="00625CC2" w:rsidP="00B85735">
      <w:pPr>
        <w:pStyle w:val="ListParagraph"/>
        <w:numPr>
          <w:ilvl w:val="0"/>
          <w:numId w:val="15"/>
        </w:numPr>
      </w:pPr>
      <w:r w:rsidRPr="00625CC2">
        <w:t>Easily set up and configured via its web interface, which includes on-the-fly error checks and built-in help.</w:t>
      </w:r>
    </w:p>
    <w:p w14:paraId="00E36B1B" w14:textId="1FFB8C5C" w:rsidR="00625CC2" w:rsidRPr="00625CC2" w:rsidRDefault="00625CC2" w:rsidP="00B85735">
      <w:pPr>
        <w:pStyle w:val="ListParagraph"/>
        <w:numPr>
          <w:ilvl w:val="0"/>
          <w:numId w:val="15"/>
        </w:numPr>
      </w:pPr>
      <w:r w:rsidRPr="00625CC2">
        <w:lastRenderedPageBreak/>
        <w:t>Easily distribute work across multiple machines, helping drive builds, tests and deployments across multiple platforms faster.</w:t>
      </w:r>
    </w:p>
    <w:p w14:paraId="78191531" w14:textId="610CCE3F" w:rsidR="00625CC2" w:rsidRDefault="00625CC2" w:rsidP="00625CC2">
      <w:pPr>
        <w:pStyle w:val="Heading3"/>
      </w:pPr>
      <w:r>
        <w:t>Chef</w:t>
      </w:r>
    </w:p>
    <w:p w14:paraId="5AD907AC" w14:textId="77777777" w:rsidR="00625CC2" w:rsidRPr="00625CC2" w:rsidRDefault="00625CC2" w:rsidP="00625CC2">
      <w:r w:rsidRPr="00625CC2">
        <w:t>Chef is an open-source DevOps tool for automation and configuration management built by Erlang and Ruby. Its features are:</w:t>
      </w:r>
    </w:p>
    <w:p w14:paraId="53083A9C" w14:textId="77777777" w:rsidR="00625CC2" w:rsidRPr="00625CC2" w:rsidRDefault="00625CC2" w:rsidP="00B85735">
      <w:pPr>
        <w:pStyle w:val="ListParagraph"/>
        <w:numPr>
          <w:ilvl w:val="0"/>
          <w:numId w:val="14"/>
        </w:numPr>
      </w:pPr>
      <w:r w:rsidRPr="00625CC2">
        <w:t>“Cookbooks” which facilitates infrastructure coding in languages specific to domains.</w:t>
      </w:r>
    </w:p>
    <w:p w14:paraId="7DBD4670" w14:textId="77777777" w:rsidR="00625CC2" w:rsidRPr="00625CC2" w:rsidRDefault="00625CC2" w:rsidP="00B85735">
      <w:pPr>
        <w:pStyle w:val="ListParagraph"/>
        <w:numPr>
          <w:ilvl w:val="0"/>
          <w:numId w:val="14"/>
        </w:numPr>
      </w:pPr>
      <w:r w:rsidRPr="00625CC2">
        <w:t>Easily integrated with cloud platforms like Amazon AWS, MS Azure, GCP etc.</w:t>
      </w:r>
    </w:p>
    <w:p w14:paraId="614439BC" w14:textId="77777777" w:rsidR="00625CC2" w:rsidRPr="00625CC2" w:rsidRDefault="00625CC2" w:rsidP="00B85735">
      <w:pPr>
        <w:pStyle w:val="ListParagraph"/>
        <w:numPr>
          <w:ilvl w:val="0"/>
          <w:numId w:val="14"/>
        </w:numPr>
      </w:pPr>
      <w:r w:rsidRPr="00625CC2">
        <w:t>Configuration as code.</w:t>
      </w:r>
    </w:p>
    <w:p w14:paraId="40B7CDBD" w14:textId="4F14FFE4" w:rsidR="00625CC2" w:rsidRDefault="00625CC2" w:rsidP="00625CC2">
      <w:pPr>
        <w:pStyle w:val="Heading3"/>
      </w:pPr>
      <w:r>
        <w:t>Ansible</w:t>
      </w:r>
    </w:p>
    <w:p w14:paraId="47466572" w14:textId="77777777" w:rsidR="00625CC2" w:rsidRPr="00625CC2" w:rsidRDefault="00625CC2" w:rsidP="00625CC2">
      <w:r w:rsidRPr="00625CC2">
        <w:t>Ansible delivers simple IT automation that ends repetitive tasks and frees up teams for more strategic work. Focusing on two key use-cases:</w:t>
      </w:r>
    </w:p>
    <w:p w14:paraId="72AE9FCD" w14:textId="77777777" w:rsidR="00625CC2" w:rsidRPr="00625CC2" w:rsidRDefault="00625CC2" w:rsidP="00B85735">
      <w:pPr>
        <w:pStyle w:val="ListParagraph"/>
        <w:numPr>
          <w:ilvl w:val="0"/>
          <w:numId w:val="16"/>
        </w:numPr>
      </w:pPr>
      <w:r w:rsidRPr="00625CC2">
        <w:rPr>
          <w:b/>
          <w:bCs/>
        </w:rPr>
        <w:t>Configuration management</w:t>
      </w:r>
      <w:r w:rsidRPr="00625CC2">
        <w:t xml:space="preserve"> – Aim to be the simplest solution and designed to be minimal in nature, consistent, secure and highly reliable, with a focus on getting started quickly for administrators, developers and IT managers.</w:t>
      </w:r>
    </w:p>
    <w:p w14:paraId="30357010" w14:textId="77777777" w:rsidR="00625CC2" w:rsidRPr="00625CC2" w:rsidRDefault="00625CC2" w:rsidP="00B85735">
      <w:pPr>
        <w:pStyle w:val="ListParagraph"/>
        <w:numPr>
          <w:ilvl w:val="0"/>
          <w:numId w:val="16"/>
        </w:numPr>
      </w:pPr>
      <w:r w:rsidRPr="00625CC2">
        <w:rPr>
          <w:b/>
          <w:bCs/>
        </w:rPr>
        <w:t>Orchestration</w:t>
      </w:r>
      <w:r w:rsidRPr="00625CC2">
        <w:t xml:space="preserve"> - Ansible’s library of modules and easy extensibility, makes it simple to orchestrate different conductors in different environments, all using one simple language.</w:t>
      </w:r>
    </w:p>
    <w:p w14:paraId="73A9B5AD" w14:textId="15537930" w:rsidR="00625CC2" w:rsidRDefault="00625CC2" w:rsidP="00625CC2">
      <w:pPr>
        <w:pStyle w:val="Heading3"/>
      </w:pPr>
      <w:r>
        <w:t>Puppet</w:t>
      </w:r>
    </w:p>
    <w:p w14:paraId="014294C6" w14:textId="77777777" w:rsidR="00625CC2" w:rsidRPr="00625CC2" w:rsidRDefault="00625CC2" w:rsidP="00625CC2">
      <w:r w:rsidRPr="00625CC2">
        <w:t>Puppet is responsible for managing and automating your infrastructure and complex workflows in a simplistic manner. Features of this DevOps Tool are: </w:t>
      </w:r>
    </w:p>
    <w:p w14:paraId="72522281" w14:textId="77777777" w:rsidR="00625CC2" w:rsidRPr="00625CC2" w:rsidRDefault="00625CC2" w:rsidP="00B85735">
      <w:pPr>
        <w:pStyle w:val="ListParagraph"/>
        <w:numPr>
          <w:ilvl w:val="0"/>
          <w:numId w:val="17"/>
        </w:numPr>
      </w:pPr>
      <w:r w:rsidRPr="00625CC2">
        <w:t>Automate and simplify critical manual tasks by extracting configuration details across various operating systems and platforms.</w:t>
      </w:r>
    </w:p>
    <w:p w14:paraId="5402A001" w14:textId="77777777" w:rsidR="00625CC2" w:rsidRPr="00625CC2" w:rsidRDefault="00625CC2" w:rsidP="00B85735">
      <w:pPr>
        <w:pStyle w:val="ListParagraph"/>
        <w:numPr>
          <w:ilvl w:val="0"/>
          <w:numId w:val="17"/>
        </w:numPr>
      </w:pPr>
      <w:r w:rsidRPr="00625CC2">
        <w:lastRenderedPageBreak/>
        <w:t>When you have 100, 1000 of severs or a mixed environment or when you have to plans to scale your infrastructure, it becomes difficult to maintain all servers in a certain state - Puppet helps you in saving time and money, scaling effectively and do this effectively.</w:t>
      </w:r>
    </w:p>
    <w:p w14:paraId="3E5CDA5D" w14:textId="13ECC494" w:rsidR="00625CC2" w:rsidRDefault="001941C4" w:rsidP="001941C4">
      <w:pPr>
        <w:pStyle w:val="Heading3"/>
      </w:pPr>
      <w:r>
        <w:t>Bamboo</w:t>
      </w:r>
    </w:p>
    <w:p w14:paraId="1AE5AD9C" w14:textId="77777777" w:rsidR="001941C4" w:rsidRPr="001941C4" w:rsidRDefault="001941C4" w:rsidP="001941C4">
      <w:r w:rsidRPr="001941C4">
        <w:t>It is a DevOps tool to help you practice Continuous Delivery, from code to deployment. It gives the ability to tie automated builds, tests, and releases together in a single workflow. Some of its salient features are:</w:t>
      </w:r>
    </w:p>
    <w:p w14:paraId="784207E5" w14:textId="77777777" w:rsidR="001941C4" w:rsidRPr="001941C4" w:rsidRDefault="001941C4" w:rsidP="00B85735">
      <w:pPr>
        <w:pStyle w:val="ListParagraph"/>
        <w:numPr>
          <w:ilvl w:val="0"/>
          <w:numId w:val="18"/>
        </w:numPr>
      </w:pPr>
      <w:r w:rsidRPr="001941C4">
        <w:t>Allows users to create multi-stage build plans and set up triggers to start builds upon commits.</w:t>
      </w:r>
    </w:p>
    <w:p w14:paraId="1835CE4F" w14:textId="77777777" w:rsidR="001941C4" w:rsidRPr="001941C4" w:rsidRDefault="001941C4" w:rsidP="00B85735">
      <w:pPr>
        <w:pStyle w:val="ListParagraph"/>
        <w:numPr>
          <w:ilvl w:val="0"/>
          <w:numId w:val="18"/>
        </w:numPr>
      </w:pPr>
      <w:r w:rsidRPr="001941C4">
        <w:t>Parallel automated tests unleash the power of Agile Development and make catching bugs easier and faster.</w:t>
      </w:r>
    </w:p>
    <w:p w14:paraId="633878C0" w14:textId="77777777" w:rsidR="001941C4" w:rsidRPr="001941C4" w:rsidRDefault="001941C4" w:rsidP="00B85735">
      <w:pPr>
        <w:pStyle w:val="ListParagraph"/>
        <w:numPr>
          <w:ilvl w:val="0"/>
          <w:numId w:val="18"/>
        </w:numPr>
      </w:pPr>
      <w:r w:rsidRPr="001941C4">
        <w:t>Tighter integration with Jira, Bitbucket.</w:t>
      </w:r>
    </w:p>
    <w:p w14:paraId="7D3E2952" w14:textId="6F24B1F5" w:rsidR="001941C4" w:rsidRDefault="001941C4" w:rsidP="001941C4">
      <w:pPr>
        <w:pStyle w:val="Heading3"/>
      </w:pPr>
      <w:r>
        <w:t>IBM UrbanCode</w:t>
      </w:r>
    </w:p>
    <w:p w14:paraId="2A1DB49E" w14:textId="7AC68E8A" w:rsidR="001941C4" w:rsidRPr="001941C4" w:rsidRDefault="001941C4" w:rsidP="001941C4">
      <w:r w:rsidRPr="001941C4">
        <w:t>As a deployment automation and release management solution, IBM UrbanCode enables uninterrupted delivery for any combination of on-premises, mainframe, and cloud applications. Some of its features are:</w:t>
      </w:r>
    </w:p>
    <w:p w14:paraId="50A6E2B2" w14:textId="77777777" w:rsidR="001941C4" w:rsidRPr="001941C4" w:rsidRDefault="001941C4" w:rsidP="00B85735">
      <w:pPr>
        <w:pStyle w:val="ListParagraph"/>
        <w:numPr>
          <w:ilvl w:val="0"/>
          <w:numId w:val="19"/>
        </w:numPr>
      </w:pPr>
      <w:r w:rsidRPr="001941C4">
        <w:t>Uses an enterprise-optimized solution along with development, testing and release tools to enhance build management.</w:t>
      </w:r>
    </w:p>
    <w:p w14:paraId="2D53A394" w14:textId="77777777" w:rsidR="001941C4" w:rsidRPr="001941C4" w:rsidRDefault="001941C4" w:rsidP="00B85735">
      <w:pPr>
        <w:pStyle w:val="ListParagraph"/>
        <w:numPr>
          <w:ilvl w:val="0"/>
          <w:numId w:val="19"/>
        </w:numPr>
      </w:pPr>
      <w:r w:rsidRPr="001941C4">
        <w:t>Automates application development, middleware configuration, and database changes.</w:t>
      </w:r>
    </w:p>
    <w:p w14:paraId="6DCBEB41" w14:textId="5670C933" w:rsidR="001941C4" w:rsidRDefault="001941C4" w:rsidP="001941C4">
      <w:pPr>
        <w:pStyle w:val="Heading2"/>
      </w:pPr>
      <w:r>
        <w:lastRenderedPageBreak/>
        <w:t>Container Management Tools</w:t>
      </w:r>
    </w:p>
    <w:p w14:paraId="3FE37B93" w14:textId="38D1F7DE" w:rsidR="001941C4" w:rsidRDefault="001941C4" w:rsidP="001941C4">
      <w:r>
        <w:rPr>
          <w:noProof/>
        </w:rPr>
        <w:drawing>
          <wp:inline distT="0" distB="0" distL="0" distR="0" wp14:anchorId="7E743821" wp14:editId="0E499B28">
            <wp:extent cx="5943600" cy="1813560"/>
            <wp:effectExtent l="0" t="0" r="0" b="0"/>
            <wp:docPr id="5" name="Picture 5" descr="Container Platforms Kubernetes and 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iner Platforms Kubernetes and Docker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6A1ECB2D" w14:textId="69A4BDEE" w:rsidR="001941C4" w:rsidRDefault="001941C4" w:rsidP="001941C4">
      <w:pPr>
        <w:pStyle w:val="Heading3"/>
      </w:pPr>
      <w:r>
        <w:t>Docker</w:t>
      </w:r>
    </w:p>
    <w:p w14:paraId="3CAA6993" w14:textId="77777777" w:rsidR="001941C4" w:rsidRPr="001941C4" w:rsidRDefault="001941C4" w:rsidP="001941C4">
      <w:r w:rsidRPr="001941C4">
        <w:t>Docker is a light-weight tool that aims to simplify and accelerate various workflows in your SDLC with an integrated approach. A docker container image is a standalone, executable package that includes everything you need to run an application. Some of its primary features are that helped it become indispensable among DevOps tools are:</w:t>
      </w:r>
    </w:p>
    <w:p w14:paraId="70A0FD3F" w14:textId="77777777" w:rsidR="001941C4" w:rsidRPr="001941C4" w:rsidRDefault="001941C4" w:rsidP="00B85735">
      <w:pPr>
        <w:pStyle w:val="ListParagraph"/>
        <w:numPr>
          <w:ilvl w:val="0"/>
          <w:numId w:val="20"/>
        </w:numPr>
      </w:pPr>
      <w:r w:rsidRPr="001941C4">
        <w:t>Standardized Packaging format for diverse applications.</w:t>
      </w:r>
    </w:p>
    <w:p w14:paraId="6B2059B6" w14:textId="77777777" w:rsidR="001941C4" w:rsidRPr="001941C4" w:rsidRDefault="001941C4" w:rsidP="00B85735">
      <w:pPr>
        <w:pStyle w:val="ListParagraph"/>
        <w:numPr>
          <w:ilvl w:val="0"/>
          <w:numId w:val="20"/>
        </w:numPr>
      </w:pPr>
      <w:r w:rsidRPr="001941C4">
        <w:t>Container runtime that runs on various Linux and Windows Server OSs.</w:t>
      </w:r>
    </w:p>
    <w:p w14:paraId="531E96D3" w14:textId="77777777" w:rsidR="001941C4" w:rsidRPr="001941C4" w:rsidRDefault="001941C4" w:rsidP="00B85735">
      <w:pPr>
        <w:pStyle w:val="ListParagraph"/>
        <w:numPr>
          <w:ilvl w:val="0"/>
          <w:numId w:val="20"/>
        </w:numPr>
      </w:pPr>
      <w:r w:rsidRPr="001941C4">
        <w:t>Developers uses Docker for build, test and collaborate.</w:t>
      </w:r>
    </w:p>
    <w:p w14:paraId="578CF24B" w14:textId="77777777" w:rsidR="001941C4" w:rsidRPr="001941C4" w:rsidRDefault="001941C4" w:rsidP="00B85735">
      <w:pPr>
        <w:pStyle w:val="ListParagraph"/>
        <w:numPr>
          <w:ilvl w:val="0"/>
          <w:numId w:val="20"/>
        </w:numPr>
      </w:pPr>
      <w:r w:rsidRPr="001941C4">
        <w:t>Docker Hub to explore millions of images from community and verified publishers.</w:t>
      </w:r>
    </w:p>
    <w:p w14:paraId="553818B0" w14:textId="77777777" w:rsidR="001941C4" w:rsidRPr="001941C4" w:rsidRDefault="001941C4" w:rsidP="00B85735">
      <w:pPr>
        <w:pStyle w:val="ListParagraph"/>
        <w:numPr>
          <w:ilvl w:val="0"/>
          <w:numId w:val="20"/>
        </w:numPr>
      </w:pPr>
      <w:r w:rsidRPr="001941C4">
        <w:t>Package, Execute and Manage distributed applications with Docker App.</w:t>
      </w:r>
    </w:p>
    <w:p w14:paraId="70174DD1" w14:textId="0C9EBDD7" w:rsidR="001941C4" w:rsidRDefault="001941C4" w:rsidP="001941C4">
      <w:pPr>
        <w:pStyle w:val="Heading3"/>
      </w:pPr>
      <w:r>
        <w:t>Kubernetes</w:t>
      </w:r>
    </w:p>
    <w:p w14:paraId="45D58B8E" w14:textId="77777777" w:rsidR="001941C4" w:rsidRPr="001941C4" w:rsidRDefault="001941C4" w:rsidP="001941C4">
      <w:r w:rsidRPr="001941C4">
        <w:t>Kubernetes is an open-source DevOps tool used to automate deployment and management of containerized applications &amp; perhaps one of the most popular container orchestration tools. Features that differentiate it from other DevOps Tools include:</w:t>
      </w:r>
    </w:p>
    <w:p w14:paraId="2C578E38" w14:textId="77777777" w:rsidR="001941C4" w:rsidRPr="001941C4" w:rsidRDefault="001941C4" w:rsidP="00B85735">
      <w:pPr>
        <w:pStyle w:val="ListParagraph"/>
        <w:numPr>
          <w:ilvl w:val="0"/>
          <w:numId w:val="21"/>
        </w:numPr>
      </w:pPr>
      <w:r w:rsidRPr="001941C4">
        <w:t>Make changes to your application or its configuration and monitoring application health simultaneously – Automated rollouts &amp; rollbacks.</w:t>
      </w:r>
    </w:p>
    <w:p w14:paraId="35F7C6B2" w14:textId="77777777" w:rsidR="001941C4" w:rsidRPr="001941C4" w:rsidRDefault="001941C4" w:rsidP="00B85735">
      <w:pPr>
        <w:pStyle w:val="ListParagraph"/>
        <w:numPr>
          <w:ilvl w:val="0"/>
          <w:numId w:val="21"/>
        </w:numPr>
      </w:pPr>
      <w:r w:rsidRPr="001941C4">
        <w:lastRenderedPageBreak/>
        <w:t>It offers own IP addresses and a single DNS name for a set of Pods – Service Delivery and load balancing.</w:t>
      </w:r>
    </w:p>
    <w:p w14:paraId="7D8E7805" w14:textId="77777777" w:rsidR="001941C4" w:rsidRPr="001941C4" w:rsidRDefault="001941C4" w:rsidP="00B85735">
      <w:pPr>
        <w:pStyle w:val="ListParagraph"/>
        <w:numPr>
          <w:ilvl w:val="0"/>
          <w:numId w:val="21"/>
        </w:numPr>
      </w:pPr>
      <w:r w:rsidRPr="001941C4">
        <w:t>Automatically mount the storage system of your choice.</w:t>
      </w:r>
    </w:p>
    <w:p w14:paraId="5D9F6475" w14:textId="77777777" w:rsidR="001941C4" w:rsidRPr="001941C4" w:rsidRDefault="001941C4" w:rsidP="00B85735">
      <w:pPr>
        <w:pStyle w:val="ListParagraph"/>
        <w:numPr>
          <w:ilvl w:val="0"/>
          <w:numId w:val="21"/>
        </w:numPr>
      </w:pPr>
      <w:r w:rsidRPr="001941C4">
        <w:t>Self-healing capability.</w:t>
      </w:r>
    </w:p>
    <w:p w14:paraId="40E5AAFC" w14:textId="0BFB508F" w:rsidR="001941C4" w:rsidRDefault="001941C4" w:rsidP="001941C4">
      <w:pPr>
        <w:pStyle w:val="Heading3"/>
      </w:pPr>
      <w:r>
        <w:t>Mesos</w:t>
      </w:r>
    </w:p>
    <w:p w14:paraId="0BD95AFE" w14:textId="77777777" w:rsidR="001941C4" w:rsidRPr="001941C4" w:rsidRDefault="001941C4" w:rsidP="001941C4">
      <w:r w:rsidRPr="001941C4">
        <w:t>Apache Mesos is a DevOps tool to manage computer clusters. It is a distributed systems kernel for resource management and scheduling across entire datacenter and cloud environments. Its features include:</w:t>
      </w:r>
    </w:p>
    <w:p w14:paraId="2C846D49" w14:textId="77777777" w:rsidR="001941C4" w:rsidRPr="001941C4" w:rsidRDefault="001941C4" w:rsidP="00B85735">
      <w:pPr>
        <w:pStyle w:val="ListParagraph"/>
        <w:numPr>
          <w:ilvl w:val="0"/>
          <w:numId w:val="22"/>
        </w:numPr>
      </w:pPr>
      <w:r w:rsidRPr="001941C4">
        <w:t>Offers native support to launch containers with Docker and AppC images.</w:t>
      </w:r>
    </w:p>
    <w:p w14:paraId="6F614708" w14:textId="77777777" w:rsidR="001941C4" w:rsidRPr="001941C4" w:rsidRDefault="001941C4" w:rsidP="00B85735">
      <w:pPr>
        <w:pStyle w:val="ListParagraph"/>
        <w:numPr>
          <w:ilvl w:val="0"/>
          <w:numId w:val="22"/>
        </w:numPr>
      </w:pPr>
      <w:r w:rsidRPr="001941C4">
        <w:t>Supports cloud-native and legacy applications to run in the same cluster with pluggable scheduling policies.</w:t>
      </w:r>
    </w:p>
    <w:p w14:paraId="01EF02FC" w14:textId="77777777" w:rsidR="001941C4" w:rsidRPr="001941C4" w:rsidRDefault="001941C4" w:rsidP="00B85735">
      <w:pPr>
        <w:pStyle w:val="ListParagraph"/>
        <w:numPr>
          <w:ilvl w:val="0"/>
          <w:numId w:val="22"/>
        </w:numPr>
      </w:pPr>
      <w:r w:rsidRPr="001941C4">
        <w:t>Runs on cross platforms like Linux, OSX and Windows.</w:t>
      </w:r>
    </w:p>
    <w:p w14:paraId="49522170" w14:textId="77777777" w:rsidR="001941C4" w:rsidRPr="001941C4" w:rsidRDefault="001941C4" w:rsidP="00B85735">
      <w:pPr>
        <w:pStyle w:val="ListParagraph"/>
        <w:numPr>
          <w:ilvl w:val="0"/>
          <w:numId w:val="22"/>
        </w:numPr>
      </w:pPr>
      <w:r w:rsidRPr="001941C4">
        <w:t>Scale to 10,000s of nodes easily.</w:t>
      </w:r>
    </w:p>
    <w:p w14:paraId="0C935CA2" w14:textId="58F07E6B" w:rsidR="001941C4" w:rsidRPr="001941C4" w:rsidRDefault="001941C4" w:rsidP="001941C4">
      <w:pPr>
        <w:pStyle w:val="Heading2"/>
      </w:pPr>
      <w:r w:rsidRPr="001941C4">
        <w:t>Application Performance Monitoring Tools</w:t>
      </w:r>
    </w:p>
    <w:p w14:paraId="434E35D9" w14:textId="30472C78" w:rsidR="001941C4" w:rsidRDefault="001941C4" w:rsidP="001941C4">
      <w:r>
        <w:rPr>
          <w:noProof/>
        </w:rPr>
        <w:drawing>
          <wp:inline distT="0" distB="0" distL="0" distR="0" wp14:anchorId="3F8A9095" wp14:editId="149B98F2">
            <wp:extent cx="5943600" cy="1813560"/>
            <wp:effectExtent l="0" t="0" r="0" b="0"/>
            <wp:docPr id="6" name="Picture 6" descr="DevOps monitoring and alerting tools Image with Splunk SignalFx Catchpoint Raygun Prometheus AppDynamics and Victo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vOps monitoring and alerting tools Image with Splunk SignalFx Catchpoint Raygun Prometheus AppDynamics and VictorO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3581C60B" w14:textId="3A354440" w:rsidR="001941C4" w:rsidRDefault="001941C4" w:rsidP="001941C4">
      <w:pPr>
        <w:pStyle w:val="Heading3"/>
      </w:pPr>
      <w:r w:rsidRPr="001941C4">
        <w:t>Prometheus</w:t>
      </w:r>
    </w:p>
    <w:p w14:paraId="78A89FC1" w14:textId="77777777" w:rsidR="001941C4" w:rsidRPr="001941C4" w:rsidRDefault="001941C4" w:rsidP="001941C4">
      <w:r w:rsidRPr="001941C4">
        <w:t>Prometheus is an open-source and community driven performance monitoring solution. It also supports container monitoring and creates alerts based on time series data. Solution includes the following features:</w:t>
      </w:r>
    </w:p>
    <w:p w14:paraId="780598D6" w14:textId="24D329C4" w:rsidR="001941C4" w:rsidRPr="001941C4" w:rsidRDefault="001941C4" w:rsidP="00B85735">
      <w:pPr>
        <w:pStyle w:val="ListParagraph"/>
        <w:numPr>
          <w:ilvl w:val="0"/>
          <w:numId w:val="23"/>
        </w:numPr>
      </w:pPr>
      <w:r w:rsidRPr="001941C4">
        <w:lastRenderedPageBreak/>
        <w:t>Scaling with the help of functional sharing and federation.</w:t>
      </w:r>
    </w:p>
    <w:p w14:paraId="09C52EF9" w14:textId="77777777" w:rsidR="001941C4" w:rsidRPr="001941C4" w:rsidRDefault="001941C4" w:rsidP="00B85735">
      <w:pPr>
        <w:pStyle w:val="ListParagraph"/>
        <w:numPr>
          <w:ilvl w:val="0"/>
          <w:numId w:val="23"/>
        </w:numPr>
      </w:pPr>
      <w:r w:rsidRPr="001941C4">
        <w:t>Numerous client libraries allow easy service instrumentation.</w:t>
      </w:r>
    </w:p>
    <w:p w14:paraId="6CA7C937" w14:textId="77777777" w:rsidR="001941C4" w:rsidRPr="001941C4" w:rsidRDefault="001941C4" w:rsidP="00B85735">
      <w:pPr>
        <w:pStyle w:val="ListParagraph"/>
        <w:numPr>
          <w:ilvl w:val="0"/>
          <w:numId w:val="23"/>
        </w:numPr>
      </w:pPr>
      <w:r w:rsidRPr="001941C4">
        <w:t>Powerful reporting capabilities through PromQL.</w:t>
      </w:r>
    </w:p>
    <w:p w14:paraId="2888173B" w14:textId="27DDE9CB" w:rsidR="001941C4" w:rsidRDefault="001941C4" w:rsidP="001941C4">
      <w:pPr>
        <w:pStyle w:val="Heading3"/>
        <w:rPr>
          <w:shd w:val="clear" w:color="auto" w:fill="FFFFFF"/>
        </w:rPr>
      </w:pPr>
      <w:r w:rsidRPr="001941C4">
        <w:rPr>
          <w:shd w:val="clear" w:color="auto" w:fill="FFFFFF"/>
        </w:rPr>
        <w:t>Dynatrace</w:t>
      </w:r>
    </w:p>
    <w:p w14:paraId="3295D2D5" w14:textId="77777777" w:rsidR="001941C4" w:rsidRPr="001941C4" w:rsidRDefault="001941C4" w:rsidP="001941C4">
      <w:r w:rsidRPr="001941C4">
        <w:t>Covers all monitoring needs such as application performance, digital experience, business analytics, AIOps, and infrastructure monitoring. Its features are:</w:t>
      </w:r>
    </w:p>
    <w:p w14:paraId="38C60F38" w14:textId="77777777" w:rsidR="001941C4" w:rsidRPr="001941C4" w:rsidRDefault="001941C4" w:rsidP="00B85735">
      <w:pPr>
        <w:pStyle w:val="ListParagraph"/>
        <w:numPr>
          <w:ilvl w:val="0"/>
          <w:numId w:val="24"/>
        </w:numPr>
      </w:pPr>
      <w:r w:rsidRPr="001941C4">
        <w:t>Automate orchestration with open APIs.</w:t>
      </w:r>
    </w:p>
    <w:p w14:paraId="2142A905" w14:textId="77777777" w:rsidR="001941C4" w:rsidRPr="001941C4" w:rsidRDefault="001941C4" w:rsidP="00B85735">
      <w:pPr>
        <w:pStyle w:val="ListParagraph"/>
        <w:numPr>
          <w:ilvl w:val="0"/>
          <w:numId w:val="24"/>
        </w:numPr>
      </w:pPr>
      <w:r w:rsidRPr="001941C4">
        <w:t>Provides extensive cloud support and compatible with all major db technologies.</w:t>
      </w:r>
    </w:p>
    <w:p w14:paraId="155AD7D8" w14:textId="77777777" w:rsidR="001941C4" w:rsidRPr="001941C4" w:rsidRDefault="001941C4" w:rsidP="00B85735">
      <w:pPr>
        <w:pStyle w:val="ListParagraph"/>
        <w:numPr>
          <w:ilvl w:val="0"/>
          <w:numId w:val="24"/>
        </w:numPr>
      </w:pPr>
      <w:r w:rsidRPr="001941C4">
        <w:t>Dynatrace APM solution provides automatic quality checks and KPIs.</w:t>
      </w:r>
    </w:p>
    <w:p w14:paraId="591747B1" w14:textId="77777777" w:rsidR="001941C4" w:rsidRPr="001941C4" w:rsidRDefault="001941C4" w:rsidP="00B85735">
      <w:pPr>
        <w:pStyle w:val="ListParagraph"/>
        <w:numPr>
          <w:ilvl w:val="0"/>
          <w:numId w:val="24"/>
        </w:numPr>
      </w:pPr>
      <w:r w:rsidRPr="001941C4">
        <w:t>AI Driven problem detection and resolution.</w:t>
      </w:r>
    </w:p>
    <w:p w14:paraId="075EDFCD" w14:textId="11628B1A" w:rsidR="001941C4" w:rsidRDefault="001941C4" w:rsidP="001941C4">
      <w:pPr>
        <w:pStyle w:val="Heading3"/>
        <w:rPr>
          <w:shd w:val="clear" w:color="auto" w:fill="FFFFFF"/>
        </w:rPr>
      </w:pPr>
      <w:r w:rsidRPr="001941C4">
        <w:rPr>
          <w:shd w:val="clear" w:color="auto" w:fill="FFFFFF"/>
        </w:rPr>
        <w:t>AppDynamics</w:t>
      </w:r>
    </w:p>
    <w:p w14:paraId="5F9A7324" w14:textId="77777777" w:rsidR="001941C4" w:rsidRPr="001941C4" w:rsidRDefault="001941C4" w:rsidP="001941C4">
      <w:r w:rsidRPr="001941C4">
        <w:t>AppDynamics facilitates real-time insights into application performance. This DevOps tool monitors and reports on the performance of all transactions flowing through your application. Its features are:</w:t>
      </w:r>
    </w:p>
    <w:p w14:paraId="434023AA" w14:textId="77777777" w:rsidR="001941C4" w:rsidRPr="001941C4" w:rsidRDefault="001941C4" w:rsidP="00B85735">
      <w:pPr>
        <w:pStyle w:val="ListParagraph"/>
        <w:numPr>
          <w:ilvl w:val="0"/>
          <w:numId w:val="25"/>
        </w:numPr>
      </w:pPr>
      <w:r w:rsidRPr="001941C4">
        <w:t>Agents are Intelligent and know when to capture the details of transactions.</w:t>
      </w:r>
    </w:p>
    <w:p w14:paraId="0EA506B4" w14:textId="77777777" w:rsidR="001941C4" w:rsidRPr="001941C4" w:rsidRDefault="001941C4" w:rsidP="00B85735">
      <w:pPr>
        <w:pStyle w:val="ListParagraph"/>
        <w:numPr>
          <w:ilvl w:val="0"/>
          <w:numId w:val="25"/>
        </w:numPr>
      </w:pPr>
      <w:r w:rsidRPr="001941C4">
        <w:t>Solves performance problems through an analytics-driven approach.</w:t>
      </w:r>
    </w:p>
    <w:p w14:paraId="6BFEE7FA" w14:textId="77777777" w:rsidR="001941C4" w:rsidRPr="001941C4" w:rsidRDefault="001941C4" w:rsidP="00B85735">
      <w:pPr>
        <w:pStyle w:val="ListParagraph"/>
        <w:numPr>
          <w:ilvl w:val="0"/>
          <w:numId w:val="25"/>
        </w:numPr>
      </w:pPr>
      <w:r w:rsidRPr="001941C4">
        <w:t>Automatically finds out normal performance and stop false alarms.</w:t>
      </w:r>
    </w:p>
    <w:p w14:paraId="2D1651B1" w14:textId="77777777" w:rsidR="001941C4" w:rsidRPr="001941C4" w:rsidRDefault="001941C4" w:rsidP="00B85735">
      <w:pPr>
        <w:pStyle w:val="ListParagraph"/>
        <w:numPr>
          <w:ilvl w:val="0"/>
          <w:numId w:val="25"/>
        </w:numPr>
      </w:pPr>
      <w:r w:rsidRPr="001941C4">
        <w:t>Smart Analytics enables to find and fix issues from the very beginning.</w:t>
      </w:r>
    </w:p>
    <w:p w14:paraId="4C48AE1E" w14:textId="77777777" w:rsidR="001941C4" w:rsidRPr="001941C4" w:rsidRDefault="001941C4" w:rsidP="00B85735">
      <w:pPr>
        <w:pStyle w:val="ListParagraph"/>
        <w:numPr>
          <w:ilvl w:val="0"/>
          <w:numId w:val="25"/>
        </w:numPr>
      </w:pPr>
      <w:r w:rsidRPr="001941C4">
        <w:t>Enables full system-wide data recording.</w:t>
      </w:r>
    </w:p>
    <w:p w14:paraId="0C7F12E8" w14:textId="0DDF7CD4" w:rsidR="001941C4" w:rsidRDefault="001941C4" w:rsidP="001941C4">
      <w:pPr>
        <w:pStyle w:val="Heading3"/>
      </w:pPr>
      <w:r w:rsidRPr="001941C4">
        <w:t>Splunk</w:t>
      </w:r>
    </w:p>
    <w:p w14:paraId="500C27F0" w14:textId="77777777" w:rsidR="001941C4" w:rsidRPr="001941C4" w:rsidRDefault="001941C4" w:rsidP="001941C4">
      <w:r w:rsidRPr="001941C4">
        <w:t>Splunk is a monitoring and exploring tool that is used on SaaS and on-premises. It has features like:</w:t>
      </w:r>
    </w:p>
    <w:p w14:paraId="7D64F9DA" w14:textId="77777777" w:rsidR="001941C4" w:rsidRPr="001941C4" w:rsidRDefault="001941C4" w:rsidP="00B85735">
      <w:pPr>
        <w:pStyle w:val="ListParagraph"/>
        <w:numPr>
          <w:ilvl w:val="0"/>
          <w:numId w:val="26"/>
        </w:numPr>
      </w:pPr>
      <w:r w:rsidRPr="001941C4">
        <w:lastRenderedPageBreak/>
        <w:t>Monitor and troubleshoot across your infrastructure, including physical, virtual, or in the cloud.</w:t>
      </w:r>
    </w:p>
    <w:p w14:paraId="25D20DF8" w14:textId="77777777" w:rsidR="001941C4" w:rsidRPr="001941C4" w:rsidRDefault="001941C4" w:rsidP="00B85735">
      <w:pPr>
        <w:pStyle w:val="ListParagraph"/>
        <w:numPr>
          <w:ilvl w:val="0"/>
          <w:numId w:val="26"/>
        </w:numPr>
      </w:pPr>
      <w:r w:rsidRPr="001941C4">
        <w:t>Modernize applications for better customer experiences through accelerated innovation.</w:t>
      </w:r>
    </w:p>
    <w:p w14:paraId="066E9A9F" w14:textId="77777777" w:rsidR="001941C4" w:rsidRPr="001941C4" w:rsidRDefault="001941C4" w:rsidP="00B85735">
      <w:pPr>
        <w:pStyle w:val="ListParagraph"/>
        <w:numPr>
          <w:ilvl w:val="0"/>
          <w:numId w:val="26"/>
        </w:numPr>
      </w:pPr>
      <w:r w:rsidRPr="001941C4">
        <w:t>AIOps with Machine Learning for predictive alerting and auto-remediation.</w:t>
      </w:r>
    </w:p>
    <w:p w14:paraId="5C2E69BA" w14:textId="77777777" w:rsidR="001941C4" w:rsidRPr="001941C4" w:rsidRDefault="001941C4" w:rsidP="00B85735">
      <w:pPr>
        <w:pStyle w:val="ListParagraph"/>
        <w:numPr>
          <w:ilvl w:val="0"/>
          <w:numId w:val="26"/>
        </w:numPr>
      </w:pPr>
      <w:r w:rsidRPr="001941C4">
        <w:t>Improved Efficiency in MTTA with mobile-first, automated incident response.</w:t>
      </w:r>
    </w:p>
    <w:p w14:paraId="51C494AD" w14:textId="68A33F3F" w:rsidR="001941C4" w:rsidRDefault="001941C4" w:rsidP="001941C4">
      <w:pPr>
        <w:pStyle w:val="Heading3"/>
      </w:pPr>
      <w:r w:rsidRPr="001941C4">
        <w:t>Datadog</w:t>
      </w:r>
    </w:p>
    <w:p w14:paraId="2E993A9E" w14:textId="77777777" w:rsidR="00250F4D" w:rsidRPr="00250F4D" w:rsidRDefault="00250F4D" w:rsidP="00250F4D">
      <w:r w:rsidRPr="00250F4D">
        <w:t>Datadog is a SaaS-based DevOps tool for server and app monitoring having hybrid cloud environments. It facilitates monitoring of Docker containers as well. Some of its salient features:</w:t>
      </w:r>
    </w:p>
    <w:p w14:paraId="476A90D8" w14:textId="77777777" w:rsidR="00250F4D" w:rsidRPr="00250F4D" w:rsidRDefault="00250F4D" w:rsidP="00B85735">
      <w:pPr>
        <w:pStyle w:val="ListParagraph"/>
        <w:numPr>
          <w:ilvl w:val="0"/>
          <w:numId w:val="27"/>
        </w:numPr>
      </w:pPr>
      <w:r w:rsidRPr="00250F4D">
        <w:t>Seamlessly aggregates metrics and events across the full DevOps stack.</w:t>
      </w:r>
    </w:p>
    <w:p w14:paraId="5E439951" w14:textId="77777777" w:rsidR="00250F4D" w:rsidRPr="00250F4D" w:rsidRDefault="00250F4D" w:rsidP="00B85735">
      <w:pPr>
        <w:pStyle w:val="ListParagraph"/>
        <w:numPr>
          <w:ilvl w:val="0"/>
          <w:numId w:val="27"/>
        </w:numPr>
      </w:pPr>
      <w:r w:rsidRPr="00250F4D">
        <w:t>Offers end-to-end user experience visibility in a single platform.</w:t>
      </w:r>
    </w:p>
    <w:p w14:paraId="625D9303" w14:textId="77777777" w:rsidR="00250F4D" w:rsidRPr="00250F4D" w:rsidRDefault="00250F4D" w:rsidP="00B85735">
      <w:pPr>
        <w:pStyle w:val="ListParagraph"/>
        <w:numPr>
          <w:ilvl w:val="0"/>
          <w:numId w:val="27"/>
        </w:numPr>
      </w:pPr>
      <w:r w:rsidRPr="00250F4D">
        <w:t>Prioritizes business and engineering decisions with user experience metrics.</w:t>
      </w:r>
    </w:p>
    <w:p w14:paraId="3ADDCB15" w14:textId="77777777" w:rsidR="00250F4D" w:rsidRPr="00250F4D" w:rsidRDefault="00250F4D" w:rsidP="00B85735">
      <w:pPr>
        <w:pStyle w:val="ListParagraph"/>
        <w:numPr>
          <w:ilvl w:val="0"/>
          <w:numId w:val="27"/>
        </w:numPr>
      </w:pPr>
      <w:r w:rsidRPr="00250F4D">
        <w:t>Built to give visibility across teams.</w:t>
      </w:r>
    </w:p>
    <w:p w14:paraId="59BE4507" w14:textId="77F98CFE" w:rsidR="001941C4" w:rsidRDefault="00EF6D4E" w:rsidP="00EF6D4E">
      <w:pPr>
        <w:pStyle w:val="Heading3"/>
        <w:rPr>
          <w:shd w:val="clear" w:color="auto" w:fill="FFFFFF"/>
        </w:rPr>
      </w:pPr>
      <w:r w:rsidRPr="00EF6D4E">
        <w:rPr>
          <w:shd w:val="clear" w:color="auto" w:fill="FFFFFF"/>
        </w:rPr>
        <w:t>Sensu</w:t>
      </w:r>
    </w:p>
    <w:p w14:paraId="2278C309" w14:textId="1127C9A6" w:rsidR="00EF6D4E" w:rsidRPr="00EF6D4E" w:rsidRDefault="00EF6D4E" w:rsidP="00EF6D4E">
      <w:r w:rsidRPr="00EF6D4E">
        <w:t xml:space="preserve">Sensu is an open-source </w:t>
      </w:r>
      <w:r>
        <w:t>D</w:t>
      </w:r>
      <w:r w:rsidRPr="00EF6D4E">
        <w:t>ev</w:t>
      </w:r>
      <w:r>
        <w:t>O</w:t>
      </w:r>
      <w:r w:rsidRPr="00EF6D4E">
        <w:t>ps tool for monitoring cloud environments. It is easily deployable through Puppet and Chef. Following are its features:</w:t>
      </w:r>
    </w:p>
    <w:p w14:paraId="0DDEEAA4" w14:textId="77777777" w:rsidR="00EF6D4E" w:rsidRPr="00EF6D4E" w:rsidRDefault="00EF6D4E" w:rsidP="00B85735">
      <w:pPr>
        <w:pStyle w:val="ListParagraph"/>
        <w:numPr>
          <w:ilvl w:val="0"/>
          <w:numId w:val="28"/>
        </w:numPr>
      </w:pPr>
      <w:r w:rsidRPr="00EF6D4E">
        <w:t>The Sensu Observability Pipeline is integrated, secure and scalable. Collaboration between development and operations relies on self-service workflows with integrated authentication solutions.</w:t>
      </w:r>
    </w:p>
    <w:p w14:paraId="3BDC5C29" w14:textId="77777777" w:rsidR="00EF6D4E" w:rsidRPr="00EF6D4E" w:rsidRDefault="00EF6D4E" w:rsidP="00B85735">
      <w:pPr>
        <w:pStyle w:val="ListParagraph"/>
        <w:numPr>
          <w:ilvl w:val="0"/>
          <w:numId w:val="28"/>
        </w:numPr>
      </w:pPr>
      <w:r w:rsidRPr="00EF6D4E">
        <w:t>Declarative configurations and a service-based approach to monitoring let you define the monitoring insights that matter most, automating your workflows so you can focus on what matters.</w:t>
      </w:r>
    </w:p>
    <w:p w14:paraId="2A4659DE" w14:textId="77777777" w:rsidR="00EF6D4E" w:rsidRPr="00EF6D4E" w:rsidRDefault="00EF6D4E" w:rsidP="00EF6D4E">
      <w:pPr>
        <w:pStyle w:val="Heading3"/>
      </w:pPr>
      <w:r w:rsidRPr="00EF6D4E">
        <w:lastRenderedPageBreak/>
        <w:t>Raygun</w:t>
      </w:r>
    </w:p>
    <w:p w14:paraId="3BA2D792" w14:textId="1F16BC25" w:rsidR="00EF6D4E" w:rsidRDefault="00EF6D4E" w:rsidP="00EF6D4E">
      <w:r w:rsidRPr="00EF6D4E">
        <w:t>Raygun is another one of those tools that gives you real insights into the way users experience your service. SRE teams and DevOps-minded engineers alike love Raygun for its ability to provide detailed reports on everything from full-scale app crashes and downtime to performance metrics like network latency, load speeds, etc. Raygun’s real-user monitoring can expose both client-side and server-side issues for customers and help product teams prioritize engineering roadmaps to align with real problems.</w:t>
      </w:r>
    </w:p>
    <w:p w14:paraId="05BA2D04" w14:textId="77777777" w:rsidR="00EF6D4E" w:rsidRDefault="00EF6D4E" w:rsidP="00EF6D4E">
      <w:pPr>
        <w:pStyle w:val="Heading3"/>
        <w:rPr>
          <w:kern w:val="0"/>
        </w:rPr>
      </w:pPr>
      <w:r>
        <w:t>Catchpoint</w:t>
      </w:r>
    </w:p>
    <w:p w14:paraId="1C464851" w14:textId="001B494A" w:rsidR="00EF6D4E" w:rsidRPr="00EF6D4E" w:rsidRDefault="00EF6D4E" w:rsidP="00EF6D4E">
      <w:r w:rsidRPr="00EF6D4E">
        <w:t>Catchpoint is a comprehensive monitoring tool, combining synthetic monitoring, network monitoring, real-user monitoring and endpoint monitoring to detect errors and incidents anywhere in your architecture. The ability to run synthetic metrics through the system is a unique benefit of Catchpoint as compared to most of the other software in our top 20 DevOps tools list. For smaller teams who don’t have large amounts of real metrics to test service reliability or performance, Catchpoint can help you find those problems as you scale, before customers see the problems. Catchpoint helps find issues anywhere – whether they’re happening due to a user’s browser or device or if they’re happening because of an application or infrastructure problem.</w:t>
      </w:r>
    </w:p>
    <w:p w14:paraId="1A39F8EC" w14:textId="77777777" w:rsidR="00EF6D4E" w:rsidRDefault="00EF6D4E" w:rsidP="00EF6D4E">
      <w:pPr>
        <w:pStyle w:val="Heading3"/>
        <w:rPr>
          <w:kern w:val="0"/>
        </w:rPr>
      </w:pPr>
      <w:r>
        <w:t>VictorOps</w:t>
      </w:r>
    </w:p>
    <w:p w14:paraId="2057272B" w14:textId="13654396" w:rsidR="00EF6D4E" w:rsidRPr="00EF6D4E" w:rsidRDefault="00EF6D4E" w:rsidP="00EF6D4E">
      <w:r w:rsidRPr="00EF6D4E">
        <w:t xml:space="preserve">Well, clearly, we’re a little biased with this one. But, with VictorOps on top of nearly any tool in this list, you can notify engineers and on-call responders about incidents in real-time alongside actionable alert context and remediation instructions. In one single pane of glass, DevOps and IT practitioners can collaborate during a firefight and drastically reduce the amount of time it takes to acknowledge and resolve incidents. Through automated alert rules and escalation policies tied into your on-call schedules, you’ll ensure fewer drops in coverage and </w:t>
      </w:r>
      <w:r w:rsidRPr="00EF6D4E">
        <w:lastRenderedPageBreak/>
        <w:t xml:space="preserve">more accurate notifications being served to the right people – helping you silence more unactionable alerts. </w:t>
      </w:r>
    </w:p>
    <w:p w14:paraId="145FB46A" w14:textId="77777777" w:rsidR="00EF6D4E" w:rsidRDefault="00EF6D4E" w:rsidP="00EF6D4E">
      <w:pPr>
        <w:pStyle w:val="Heading2"/>
        <w:rPr>
          <w:kern w:val="0"/>
        </w:rPr>
      </w:pPr>
      <w:r>
        <w:t>Test Automation tools</w:t>
      </w:r>
    </w:p>
    <w:p w14:paraId="463C8BF7" w14:textId="5EC9B2DD" w:rsidR="00EF6D4E" w:rsidRDefault="00EF6D4E" w:rsidP="00EF6D4E">
      <w:pPr>
        <w:pStyle w:val="Heading3"/>
        <w:rPr>
          <w:shd w:val="clear" w:color="auto" w:fill="FFFFFF"/>
        </w:rPr>
      </w:pPr>
      <w:r w:rsidRPr="00EF6D4E">
        <w:rPr>
          <w:shd w:val="clear" w:color="auto" w:fill="FFFFFF"/>
        </w:rPr>
        <w:t>Test.ai</w:t>
      </w:r>
    </w:p>
    <w:p w14:paraId="7B6FB0C7" w14:textId="77777777" w:rsidR="00EF6D4E" w:rsidRPr="00EF6D4E" w:rsidRDefault="00EF6D4E" w:rsidP="00EF6D4E">
      <w:r w:rsidRPr="00EF6D4E">
        <w:t>It is an AI-powered automation testing tool to release apps faster and with better quality. Its AI-Bots:</w:t>
      </w:r>
    </w:p>
    <w:p w14:paraId="06DDB0D1" w14:textId="77777777" w:rsidR="00EF6D4E" w:rsidRPr="00EF6D4E" w:rsidRDefault="00EF6D4E" w:rsidP="00B85735">
      <w:pPr>
        <w:pStyle w:val="ListParagraph"/>
        <w:numPr>
          <w:ilvl w:val="1"/>
          <w:numId w:val="29"/>
        </w:numPr>
      </w:pPr>
      <w:r w:rsidRPr="00EF6D4E">
        <w:t>Build tests without coding or scripting.</w:t>
      </w:r>
    </w:p>
    <w:p w14:paraId="01D4F269" w14:textId="77777777" w:rsidR="00EF6D4E" w:rsidRPr="00EF6D4E" w:rsidRDefault="00EF6D4E" w:rsidP="00B85735">
      <w:pPr>
        <w:pStyle w:val="ListParagraph"/>
        <w:numPr>
          <w:ilvl w:val="1"/>
          <w:numId w:val="29"/>
        </w:numPr>
      </w:pPr>
      <w:r w:rsidRPr="00EF6D4E">
        <w:t>Accelerate testing to the speed of DevOps.</w:t>
      </w:r>
    </w:p>
    <w:p w14:paraId="61644743" w14:textId="77777777" w:rsidR="00EF6D4E" w:rsidRPr="00EF6D4E" w:rsidRDefault="00EF6D4E" w:rsidP="00B85735">
      <w:pPr>
        <w:pStyle w:val="ListParagraph"/>
        <w:numPr>
          <w:ilvl w:val="1"/>
          <w:numId w:val="29"/>
        </w:numPr>
      </w:pPr>
      <w:r w:rsidRPr="00EF6D4E">
        <w:t>Scale testing to any platform, any app.</w:t>
      </w:r>
    </w:p>
    <w:p w14:paraId="5F0EBA1F" w14:textId="77777777" w:rsidR="00EF6D4E" w:rsidRPr="00EF6D4E" w:rsidRDefault="00EF6D4E" w:rsidP="00B85735">
      <w:pPr>
        <w:pStyle w:val="ListParagraph"/>
        <w:numPr>
          <w:ilvl w:val="1"/>
          <w:numId w:val="29"/>
        </w:numPr>
      </w:pPr>
      <w:r w:rsidRPr="00EF6D4E">
        <w:t>Maintain tests automatically and improve quality everywhere.</w:t>
      </w:r>
    </w:p>
    <w:p w14:paraId="7ADFBF58" w14:textId="59125AA8" w:rsidR="00EF6D4E" w:rsidRDefault="00EF6D4E" w:rsidP="00EF6D4E">
      <w:pPr>
        <w:pStyle w:val="Heading3"/>
        <w:rPr>
          <w:shd w:val="clear" w:color="auto" w:fill="FFFFFF"/>
        </w:rPr>
      </w:pPr>
      <w:r w:rsidRPr="00EF6D4E">
        <w:rPr>
          <w:shd w:val="clear" w:color="auto" w:fill="FFFFFF"/>
        </w:rPr>
        <w:t>Ranorex</w:t>
      </w:r>
    </w:p>
    <w:p w14:paraId="75AC8D44" w14:textId="77777777" w:rsidR="00EF6D4E" w:rsidRPr="00EF6D4E" w:rsidRDefault="00EF6D4E" w:rsidP="00EF6D4E">
      <w:r w:rsidRPr="00EF6D4E">
        <w:t>An all-in-one solution for any type of automated testing, whether it is cross-browser testing or cross-device testing. Its features include:</w:t>
      </w:r>
    </w:p>
    <w:p w14:paraId="77B44DE1" w14:textId="77777777" w:rsidR="00EF6D4E" w:rsidRPr="00EF6D4E" w:rsidRDefault="00EF6D4E" w:rsidP="00B85735">
      <w:pPr>
        <w:pStyle w:val="ListParagraph"/>
        <w:numPr>
          <w:ilvl w:val="1"/>
          <w:numId w:val="30"/>
        </w:numPr>
      </w:pPr>
      <w:r w:rsidRPr="00EF6D4E">
        <w:t>All the tools you need for test automation comes in a single license.</w:t>
      </w:r>
    </w:p>
    <w:p w14:paraId="5B1CAB65" w14:textId="77777777" w:rsidR="00EF6D4E" w:rsidRPr="00EF6D4E" w:rsidRDefault="00EF6D4E" w:rsidP="00B85735">
      <w:pPr>
        <w:pStyle w:val="ListParagraph"/>
        <w:numPr>
          <w:ilvl w:val="1"/>
          <w:numId w:val="30"/>
        </w:numPr>
      </w:pPr>
      <w:r w:rsidRPr="00EF6D4E">
        <w:t>Test on real devices or simulators/emulators.</w:t>
      </w:r>
    </w:p>
    <w:p w14:paraId="75E828DD" w14:textId="77777777" w:rsidR="00EF6D4E" w:rsidRPr="00EF6D4E" w:rsidRDefault="00EF6D4E" w:rsidP="00B85735">
      <w:pPr>
        <w:pStyle w:val="ListParagraph"/>
        <w:numPr>
          <w:ilvl w:val="1"/>
          <w:numId w:val="30"/>
        </w:numPr>
      </w:pPr>
      <w:r w:rsidRPr="00EF6D4E">
        <w:t>Allows simple integration with CI servers, issue tracking tools, and more</w:t>
      </w:r>
    </w:p>
    <w:p w14:paraId="302CD2DF" w14:textId="3528145B" w:rsidR="00EF6D4E" w:rsidRDefault="00EF6D4E" w:rsidP="00EF6D4E">
      <w:pPr>
        <w:pStyle w:val="Heading3"/>
        <w:rPr>
          <w:shd w:val="clear" w:color="auto" w:fill="FFFFFF"/>
        </w:rPr>
      </w:pPr>
      <w:r w:rsidRPr="00EF6D4E">
        <w:rPr>
          <w:shd w:val="clear" w:color="auto" w:fill="FFFFFF"/>
        </w:rPr>
        <w:t>Selenium</w:t>
      </w:r>
    </w:p>
    <w:p w14:paraId="378DF204" w14:textId="77777777" w:rsidR="00EF6D4E" w:rsidRPr="00EF6D4E" w:rsidRDefault="00EF6D4E" w:rsidP="00EF6D4E">
      <w:r w:rsidRPr="00EF6D4E">
        <w:t>Primarily used to automate web applications for testing purposes but can, also, be used to automate other web-based admin tasks. Three components:</w:t>
      </w:r>
    </w:p>
    <w:p w14:paraId="5B8A52BA" w14:textId="77777777" w:rsidR="00EF6D4E" w:rsidRPr="00EF6D4E" w:rsidRDefault="00EF6D4E" w:rsidP="00B85735">
      <w:pPr>
        <w:pStyle w:val="ListParagraph"/>
        <w:numPr>
          <w:ilvl w:val="1"/>
          <w:numId w:val="31"/>
        </w:numPr>
      </w:pPr>
      <w:r w:rsidRPr="00EF6D4E">
        <w:t>Selenium WebDriver allows you to create robust, browser-based regression automation suites and tests and helps you in scaling and distributing scripts across many environments.</w:t>
      </w:r>
    </w:p>
    <w:p w14:paraId="64948A27" w14:textId="77777777" w:rsidR="00EF6D4E" w:rsidRPr="00EF6D4E" w:rsidRDefault="00EF6D4E" w:rsidP="00B85735">
      <w:pPr>
        <w:pStyle w:val="ListParagraph"/>
        <w:numPr>
          <w:ilvl w:val="1"/>
          <w:numId w:val="31"/>
        </w:numPr>
      </w:pPr>
      <w:r w:rsidRPr="00EF6D4E">
        <w:lastRenderedPageBreak/>
        <w:t>Selenium IDE is a chrome and Firefox add-on that helps in simple record-and-playback of interactions with the browser.</w:t>
      </w:r>
    </w:p>
    <w:p w14:paraId="3184D92E" w14:textId="27E2EE8F" w:rsidR="00EF6D4E" w:rsidRPr="00EF6D4E" w:rsidRDefault="00EF6D4E" w:rsidP="00B85735">
      <w:pPr>
        <w:pStyle w:val="ListParagraph"/>
        <w:numPr>
          <w:ilvl w:val="1"/>
          <w:numId w:val="31"/>
        </w:numPr>
      </w:pPr>
      <w:r w:rsidRPr="00EF6D4E">
        <w:t>Selenium Grid for scaling your testing efforts by running tests on several machines and manage multiple environments from a central point</w:t>
      </w:r>
      <w:r>
        <w:t>.</w:t>
      </w:r>
    </w:p>
    <w:p w14:paraId="6E191AEA" w14:textId="77777777" w:rsidR="00EF6D4E" w:rsidRDefault="00EF6D4E" w:rsidP="00EF6D4E">
      <w:pPr>
        <w:pStyle w:val="Heading2"/>
        <w:rPr>
          <w:kern w:val="0"/>
        </w:rPr>
      </w:pPr>
      <w:r>
        <w:t>Artifact Management tools</w:t>
      </w:r>
    </w:p>
    <w:p w14:paraId="5DA1C2C5" w14:textId="0779D6F7" w:rsidR="00EF6D4E" w:rsidRDefault="00EF6D4E" w:rsidP="00EF6D4E">
      <w:pPr>
        <w:pStyle w:val="Heading3"/>
        <w:rPr>
          <w:shd w:val="clear" w:color="auto" w:fill="FFFFFF"/>
        </w:rPr>
      </w:pPr>
      <w:r w:rsidRPr="00EF6D4E">
        <w:rPr>
          <w:shd w:val="clear" w:color="auto" w:fill="FFFFFF"/>
        </w:rPr>
        <w:t>Sonatype NEXUS</w:t>
      </w:r>
    </w:p>
    <w:p w14:paraId="16DE177F" w14:textId="77777777" w:rsidR="00EF6D4E" w:rsidRPr="00EF6D4E" w:rsidRDefault="00EF6D4E" w:rsidP="00EF6D4E">
      <w:r w:rsidRPr="00EF6D4E">
        <w:t>Claims to be the world’s #1 repository manager, Sonatype efficiently distributes parts and containers to developers acting as a single source of truth for all of your components, binaries and build artifacts. Its features are:</w:t>
      </w:r>
    </w:p>
    <w:p w14:paraId="61381437" w14:textId="77777777" w:rsidR="00EF6D4E" w:rsidRPr="00EF6D4E" w:rsidRDefault="00EF6D4E" w:rsidP="00B85735">
      <w:pPr>
        <w:pStyle w:val="ListParagraph"/>
        <w:numPr>
          <w:ilvl w:val="1"/>
          <w:numId w:val="32"/>
        </w:numPr>
      </w:pPr>
      <w:r w:rsidRPr="00EF6D4E">
        <w:t>Offers universal support for all popular build tools.</w:t>
      </w:r>
    </w:p>
    <w:p w14:paraId="3F6C5AD9" w14:textId="77777777" w:rsidR="00EF6D4E" w:rsidRPr="00EF6D4E" w:rsidRDefault="00EF6D4E" w:rsidP="00B85735">
      <w:pPr>
        <w:pStyle w:val="ListParagraph"/>
        <w:numPr>
          <w:ilvl w:val="1"/>
          <w:numId w:val="32"/>
        </w:numPr>
      </w:pPr>
      <w:r w:rsidRPr="00EF6D4E">
        <w:t>Efficiency and flexibility to empower development teams.</w:t>
      </w:r>
    </w:p>
    <w:p w14:paraId="68386399" w14:textId="684A2329" w:rsidR="00EF6D4E" w:rsidRDefault="00EF6D4E" w:rsidP="00EF6D4E">
      <w:pPr>
        <w:pStyle w:val="Heading3"/>
        <w:rPr>
          <w:shd w:val="clear" w:color="auto" w:fill="FFFFFF"/>
        </w:rPr>
      </w:pPr>
      <w:r w:rsidRPr="00EF6D4E">
        <w:rPr>
          <w:shd w:val="clear" w:color="auto" w:fill="FFFFFF"/>
        </w:rPr>
        <w:t>JFRog Artifactory</w:t>
      </w:r>
    </w:p>
    <w:p w14:paraId="5D4A7FC2" w14:textId="77777777" w:rsidR="00EF6D4E" w:rsidRPr="00EF6D4E" w:rsidRDefault="00EF6D4E" w:rsidP="00EF6D4E">
      <w:r w:rsidRPr="00EF6D4E">
        <w:t>Functions as the single source of truth for all container images, packages, and Helm charts, as they move across the entire DevOps pipeline. Its features are:</w:t>
      </w:r>
    </w:p>
    <w:p w14:paraId="0E1427AC" w14:textId="77777777" w:rsidR="00EF6D4E" w:rsidRPr="00EF6D4E" w:rsidRDefault="00EF6D4E" w:rsidP="00B85735">
      <w:pPr>
        <w:pStyle w:val="ListParagraph"/>
        <w:numPr>
          <w:ilvl w:val="1"/>
          <w:numId w:val="33"/>
        </w:numPr>
      </w:pPr>
      <w:r w:rsidRPr="00EF6D4E">
        <w:t>Scale with active/active clustering and multi-site replication for your DevOps setup.</w:t>
      </w:r>
    </w:p>
    <w:p w14:paraId="36429E11" w14:textId="77777777" w:rsidR="00EF6D4E" w:rsidRPr="00EF6D4E" w:rsidRDefault="00EF6D4E" w:rsidP="00B85735">
      <w:pPr>
        <w:pStyle w:val="ListParagraph"/>
        <w:numPr>
          <w:ilvl w:val="1"/>
          <w:numId w:val="33"/>
        </w:numPr>
      </w:pPr>
      <w:r w:rsidRPr="00EF6D4E">
        <w:t>Allows you to choose the tool stack and integrates with your environment.</w:t>
      </w:r>
    </w:p>
    <w:p w14:paraId="34B6CEF0" w14:textId="77777777" w:rsidR="00EF6D4E" w:rsidRPr="00EF6D4E" w:rsidRDefault="00EF6D4E" w:rsidP="00B85735">
      <w:pPr>
        <w:pStyle w:val="ListParagraph"/>
        <w:numPr>
          <w:ilvl w:val="1"/>
          <w:numId w:val="33"/>
        </w:numPr>
      </w:pPr>
      <w:r w:rsidRPr="00EF6D4E">
        <w:t>Release faster and automate your pipeline via powerful REST APIs.</w:t>
      </w:r>
    </w:p>
    <w:p w14:paraId="7F33C624" w14:textId="2D1AC2D8" w:rsidR="00EF6D4E" w:rsidRDefault="00EF6D4E" w:rsidP="00EF6D4E">
      <w:pPr>
        <w:pStyle w:val="Heading3"/>
      </w:pPr>
      <w:r w:rsidRPr="00EF6D4E">
        <w:t>CloudRepo</w:t>
      </w:r>
    </w:p>
    <w:p w14:paraId="2EE149E8" w14:textId="32C510D8" w:rsidR="00EF6D4E" w:rsidRPr="00EF6D4E" w:rsidRDefault="00EF6D4E" w:rsidP="00EF6D4E">
      <w:r w:rsidRPr="00EF6D4E">
        <w:t>Used for managing, sharing, and distributing private Maven and Python repositories.</w:t>
      </w:r>
    </w:p>
    <w:p w14:paraId="13DD18A2" w14:textId="77777777" w:rsidR="00EF6D4E" w:rsidRPr="00EF6D4E" w:rsidRDefault="00EF6D4E" w:rsidP="00B85735">
      <w:pPr>
        <w:pStyle w:val="ListParagraph"/>
        <w:numPr>
          <w:ilvl w:val="1"/>
          <w:numId w:val="34"/>
        </w:numPr>
      </w:pPr>
      <w:r w:rsidRPr="00EF6D4E">
        <w:t>Stores the repositories across multiple servers to ensure high availability.</w:t>
      </w:r>
    </w:p>
    <w:p w14:paraId="2406C00B" w14:textId="77777777" w:rsidR="00EF6D4E" w:rsidRPr="00EF6D4E" w:rsidRDefault="00EF6D4E" w:rsidP="00B85735">
      <w:pPr>
        <w:pStyle w:val="ListParagraph"/>
        <w:numPr>
          <w:ilvl w:val="1"/>
          <w:numId w:val="34"/>
        </w:numPr>
      </w:pPr>
      <w:r w:rsidRPr="00EF6D4E">
        <w:t>Easily provide or restrict access to your clients.</w:t>
      </w:r>
    </w:p>
    <w:p w14:paraId="32021A86" w14:textId="77777777" w:rsidR="00EF6D4E" w:rsidRPr="00EF6D4E" w:rsidRDefault="00EF6D4E" w:rsidP="00B85735">
      <w:pPr>
        <w:pStyle w:val="ListParagraph"/>
        <w:numPr>
          <w:ilvl w:val="1"/>
          <w:numId w:val="34"/>
        </w:numPr>
      </w:pPr>
      <w:r w:rsidRPr="00EF6D4E">
        <w:t>Integrates with all major CI tools.</w:t>
      </w:r>
    </w:p>
    <w:p w14:paraId="38144042" w14:textId="77777777" w:rsidR="00EF6D4E" w:rsidRPr="00EF6D4E" w:rsidRDefault="00EF6D4E" w:rsidP="00EF6D4E">
      <w:pPr>
        <w:pStyle w:val="Heading2"/>
      </w:pPr>
      <w:r w:rsidRPr="00EF6D4E">
        <w:lastRenderedPageBreak/>
        <w:t> Codeless Test Automation tools</w:t>
      </w:r>
    </w:p>
    <w:p w14:paraId="76B1A4AB" w14:textId="024DBCFE" w:rsidR="00EF6D4E" w:rsidRDefault="00EF6D4E" w:rsidP="00EF6D4E">
      <w:pPr>
        <w:pStyle w:val="Heading3"/>
        <w:rPr>
          <w:shd w:val="clear" w:color="auto" w:fill="FFFFFF"/>
        </w:rPr>
      </w:pPr>
      <w:r w:rsidRPr="00EF6D4E">
        <w:rPr>
          <w:shd w:val="clear" w:color="auto" w:fill="FFFFFF"/>
        </w:rPr>
        <w:t>AccelQ</w:t>
      </w:r>
    </w:p>
    <w:p w14:paraId="46F99062" w14:textId="77777777" w:rsidR="00EF6D4E" w:rsidRPr="00EF6D4E" w:rsidRDefault="00EF6D4E" w:rsidP="00EF6D4E">
      <w:r w:rsidRPr="00EF6D4E">
        <w:t>AcceIQ is leads the codeless test automation space among the DevOps Tools. It is a powerful codeless test automation tool, which allows the tester to freely develop test logic without having concern about the programming syntax:</w:t>
      </w:r>
    </w:p>
    <w:p w14:paraId="6F24D2D8" w14:textId="77777777" w:rsidR="00EF6D4E" w:rsidRPr="00EF6D4E" w:rsidRDefault="00EF6D4E" w:rsidP="00B85735">
      <w:pPr>
        <w:pStyle w:val="ListParagraph"/>
        <w:numPr>
          <w:ilvl w:val="1"/>
          <w:numId w:val="35"/>
        </w:numPr>
      </w:pPr>
      <w:r w:rsidRPr="00EF6D4E">
        <w:t>Follows a design-first approach and enforces modularity and reusability in the development of test assets effortlessly.</w:t>
      </w:r>
    </w:p>
    <w:p w14:paraId="72B9A11A" w14:textId="77777777" w:rsidR="00EF6D4E" w:rsidRPr="00EF6D4E" w:rsidRDefault="00EF6D4E" w:rsidP="00B85735">
      <w:pPr>
        <w:pStyle w:val="ListParagraph"/>
        <w:numPr>
          <w:ilvl w:val="1"/>
          <w:numId w:val="35"/>
        </w:numPr>
      </w:pPr>
      <w:r w:rsidRPr="00EF6D4E">
        <w:t>Handle iframes and other dynamic controls.</w:t>
      </w:r>
    </w:p>
    <w:p w14:paraId="56664D5E" w14:textId="77777777" w:rsidR="00EF6D4E" w:rsidRPr="00EF6D4E" w:rsidRDefault="00EF6D4E" w:rsidP="00B85735">
      <w:pPr>
        <w:pStyle w:val="ListParagraph"/>
        <w:numPr>
          <w:ilvl w:val="1"/>
          <w:numId w:val="35"/>
        </w:numPr>
      </w:pPr>
      <w:r w:rsidRPr="00EF6D4E">
        <w:t>Supports advanced interactions and logic development capabilities.</w:t>
      </w:r>
    </w:p>
    <w:p w14:paraId="7B57FB11" w14:textId="521C5555" w:rsidR="00EF6D4E" w:rsidRDefault="00EF6D4E" w:rsidP="00EF6D4E">
      <w:pPr>
        <w:pStyle w:val="Heading3"/>
        <w:rPr>
          <w:shd w:val="clear" w:color="auto" w:fill="FFFFFF"/>
        </w:rPr>
      </w:pPr>
      <w:r w:rsidRPr="00EF6D4E">
        <w:rPr>
          <w:shd w:val="clear" w:color="auto" w:fill="FFFFFF"/>
        </w:rPr>
        <w:t>Appvance</w:t>
      </w:r>
    </w:p>
    <w:p w14:paraId="50FBCDD3" w14:textId="77777777" w:rsidR="00EF6D4E" w:rsidRPr="00EF6D4E" w:rsidRDefault="00EF6D4E" w:rsidP="00EF6D4E">
      <w:r w:rsidRPr="00EF6D4E">
        <w:t>This Al and ML-powered autonomous testing platform performs end-to-end testing along with ML assisted codeless scripting. Its features are:</w:t>
      </w:r>
    </w:p>
    <w:p w14:paraId="6713ECC5" w14:textId="77777777" w:rsidR="00EF6D4E" w:rsidRPr="00EF6D4E" w:rsidRDefault="00EF6D4E" w:rsidP="00B85735">
      <w:pPr>
        <w:pStyle w:val="ListParagraph"/>
        <w:numPr>
          <w:ilvl w:val="1"/>
          <w:numId w:val="36"/>
        </w:numPr>
      </w:pPr>
      <w:r w:rsidRPr="00EF6D4E">
        <w:t>A test automation system with level-5 autonomy.</w:t>
      </w:r>
    </w:p>
    <w:p w14:paraId="026F2899" w14:textId="77777777" w:rsidR="00EF6D4E" w:rsidRPr="00EF6D4E" w:rsidRDefault="00EF6D4E" w:rsidP="00B85735">
      <w:pPr>
        <w:pStyle w:val="ListParagraph"/>
        <w:numPr>
          <w:ilvl w:val="1"/>
          <w:numId w:val="36"/>
        </w:numPr>
      </w:pPr>
      <w:r w:rsidRPr="00EF6D4E">
        <w:t>Self-healing scripts &amp; AI-generated tests for complete application coverage and validations with 90% less effort.</w:t>
      </w:r>
    </w:p>
    <w:p w14:paraId="7D751FB0" w14:textId="77777777" w:rsidR="00EF6D4E" w:rsidRPr="00EF6D4E" w:rsidRDefault="00EF6D4E" w:rsidP="00B85735">
      <w:pPr>
        <w:pStyle w:val="ListParagraph"/>
        <w:numPr>
          <w:ilvl w:val="1"/>
          <w:numId w:val="36"/>
        </w:numPr>
      </w:pPr>
      <w:r w:rsidRPr="00EF6D4E">
        <w:t>Powers continuous testing in your DevOps environment.</w:t>
      </w:r>
    </w:p>
    <w:p w14:paraId="24028EB9" w14:textId="4DC0B268" w:rsidR="00EF6D4E" w:rsidRDefault="00EF6D4E" w:rsidP="00EF6D4E">
      <w:pPr>
        <w:pStyle w:val="Heading3"/>
      </w:pPr>
      <w:r w:rsidRPr="00EF6D4E">
        <w:t>Testim.io</w:t>
      </w:r>
    </w:p>
    <w:p w14:paraId="09515AD2" w14:textId="77777777" w:rsidR="00EF6D4E" w:rsidRPr="00EF6D4E" w:rsidRDefault="00EF6D4E" w:rsidP="00EF6D4E">
      <w:r w:rsidRPr="00EF6D4E">
        <w:t>AI-based UI Testing to help you run tests that deliver super-fast authoring that increases coverage and quality. It helps in your DevOps Journey by:</w:t>
      </w:r>
    </w:p>
    <w:p w14:paraId="1115D96C" w14:textId="77777777" w:rsidR="00EF6D4E" w:rsidRPr="00EF6D4E" w:rsidRDefault="00EF6D4E" w:rsidP="00B85735">
      <w:pPr>
        <w:pStyle w:val="ListParagraph"/>
        <w:numPr>
          <w:ilvl w:val="1"/>
          <w:numId w:val="37"/>
        </w:numPr>
      </w:pPr>
      <w:r w:rsidRPr="00EF6D4E">
        <w:t>Integrating with tools like Saucelabs, Jira, and Github.</w:t>
      </w:r>
    </w:p>
    <w:p w14:paraId="0E42C161" w14:textId="77777777" w:rsidR="00EF6D4E" w:rsidRPr="00EF6D4E" w:rsidRDefault="00EF6D4E" w:rsidP="00B85735">
      <w:pPr>
        <w:pStyle w:val="ListParagraph"/>
        <w:numPr>
          <w:ilvl w:val="1"/>
          <w:numId w:val="37"/>
        </w:numPr>
      </w:pPr>
      <w:r w:rsidRPr="00EF6D4E">
        <w:t>Eliminating flaky tests and reduces maintenance.</w:t>
      </w:r>
    </w:p>
    <w:p w14:paraId="3201621B" w14:textId="77777777" w:rsidR="00EF6D4E" w:rsidRPr="00EF6D4E" w:rsidRDefault="00EF6D4E" w:rsidP="00B85735">
      <w:pPr>
        <w:pStyle w:val="ListParagraph"/>
        <w:numPr>
          <w:ilvl w:val="1"/>
          <w:numId w:val="37"/>
        </w:numPr>
      </w:pPr>
      <w:r w:rsidRPr="00EF6D4E">
        <w:t>Pinpointing root cause to fix bugs and release faster.</w:t>
      </w:r>
    </w:p>
    <w:p w14:paraId="7A1D84AA" w14:textId="77777777" w:rsidR="00EF6D4E" w:rsidRPr="00EF6D4E" w:rsidRDefault="00EF6D4E" w:rsidP="00B85735">
      <w:pPr>
        <w:pStyle w:val="ListParagraph"/>
        <w:numPr>
          <w:ilvl w:val="1"/>
          <w:numId w:val="37"/>
        </w:numPr>
      </w:pPr>
      <w:r w:rsidRPr="00EF6D4E">
        <w:t>Efficiently expanding testing operations with control, management, and insights.</w:t>
      </w:r>
    </w:p>
    <w:p w14:paraId="7CB7753B" w14:textId="77777777" w:rsidR="00D64A9C" w:rsidRPr="00D64A9C" w:rsidRDefault="00D64A9C" w:rsidP="00D64A9C">
      <w:pPr>
        <w:pStyle w:val="Heading1"/>
      </w:pPr>
      <w:r w:rsidRPr="00D64A9C">
        <w:lastRenderedPageBreak/>
        <w:t>Applications of DevOps</w:t>
      </w:r>
    </w:p>
    <w:p w14:paraId="542FF31A" w14:textId="79BF6020" w:rsidR="00D64A9C" w:rsidRPr="00D64A9C" w:rsidRDefault="00D64A9C" w:rsidP="00D64A9C">
      <w:pPr>
        <w:pStyle w:val="Heading2"/>
      </w:pPr>
      <w:r w:rsidRPr="00D64A9C">
        <w:t>Car Manufacturing </w:t>
      </w:r>
    </w:p>
    <w:p w14:paraId="388B7C17" w14:textId="6C94DC4B" w:rsidR="00D64A9C" w:rsidRPr="00D64A9C" w:rsidRDefault="00D64A9C" w:rsidP="00D64A9C">
      <w:r w:rsidRPr="00D64A9C">
        <w:t>Using the DevOps, employees helped car manufacturers to catch the error while scaling the production, which was not possible before.  </w:t>
      </w:r>
    </w:p>
    <w:p w14:paraId="5A24533F" w14:textId="2376CA78" w:rsidR="00D64A9C" w:rsidRPr="00D64A9C" w:rsidRDefault="00D64A9C" w:rsidP="00D64A9C">
      <w:pPr>
        <w:pStyle w:val="Heading2"/>
      </w:pPr>
      <w:r w:rsidRPr="00D64A9C">
        <w:t>Airline Industry </w:t>
      </w:r>
    </w:p>
    <w:p w14:paraId="4AA16959" w14:textId="5D4E5EED" w:rsidR="00D64A9C" w:rsidRPr="00D64A9C" w:rsidRDefault="00D64A9C" w:rsidP="00D64A9C">
      <w:r w:rsidRPr="00D64A9C">
        <w:t>With the benefit of DevOps, United Airlines saved $500,000 by changing to continuous testing standards. It also increased its coverage of code by 85%.  </w:t>
      </w:r>
    </w:p>
    <w:p w14:paraId="2D535732" w14:textId="4E6D1CFD" w:rsidR="00D64A9C" w:rsidRPr="00D64A9C" w:rsidRDefault="00D64A9C" w:rsidP="00D64A9C">
      <w:pPr>
        <w:pStyle w:val="Heading2"/>
      </w:pPr>
      <w:r w:rsidRPr="00D64A9C">
        <w:t>Online Financial Trading </w:t>
      </w:r>
    </w:p>
    <w:p w14:paraId="7B651377" w14:textId="6FF8F01B" w:rsidR="00D64A9C" w:rsidRPr="00D64A9C" w:rsidRDefault="00D64A9C" w:rsidP="00D64A9C">
      <w:r w:rsidRPr="00D64A9C">
        <w:t>The methodology in the process of testing, building, and development was automated in the financial trading company. Using the DevOps, deployment was being done within 45 seconds. These deployments used to take long nights and weekends for the employees. The time of the overall process reduced, and the interest of clients increased.  </w:t>
      </w:r>
    </w:p>
    <w:p w14:paraId="6FA8BAEE" w14:textId="2C96700C" w:rsidR="00D64A9C" w:rsidRPr="00D64A9C" w:rsidRDefault="00D64A9C" w:rsidP="00D64A9C">
      <w:pPr>
        <w:pStyle w:val="Heading2"/>
      </w:pPr>
      <w:r w:rsidRPr="00D64A9C">
        <w:t>Network Cycling </w:t>
      </w:r>
    </w:p>
    <w:p w14:paraId="285B96A9" w14:textId="5A681B22" w:rsidR="00D64A9C" w:rsidRDefault="00D64A9C" w:rsidP="00D64A9C">
      <w:r w:rsidRPr="00D64A9C">
        <w:t>Deployment, testing, and rapid designing became ten times faster. It became effortless for the telco service provider to add patches of security every day, which used to be done only every three months. Through deployment and design, the new version of network cycling was being rolled out. </w:t>
      </w:r>
    </w:p>
    <w:p w14:paraId="66E5C409" w14:textId="179E8190" w:rsidR="00D64A9C" w:rsidRDefault="00D64A9C" w:rsidP="00D64A9C"/>
    <w:p w14:paraId="36DD2131" w14:textId="5C4F3143" w:rsidR="00D64A9C" w:rsidRDefault="00D64A9C" w:rsidP="00D64A9C"/>
    <w:p w14:paraId="6521B6B9" w14:textId="596BB9D0" w:rsidR="00D64A9C" w:rsidRDefault="00D64A9C" w:rsidP="00D64A9C"/>
    <w:p w14:paraId="14C43BE7" w14:textId="473AD081" w:rsidR="00D64A9C" w:rsidRDefault="00D64A9C" w:rsidP="00D64A9C"/>
    <w:p w14:paraId="365DB88F" w14:textId="77777777" w:rsidR="00D64A9C" w:rsidRDefault="00D64A9C" w:rsidP="00D64A9C"/>
    <w:p w14:paraId="718FE731" w14:textId="7F7AE2CC" w:rsidR="004273C0" w:rsidRDefault="004273C0" w:rsidP="004273C0">
      <w:pPr>
        <w:pStyle w:val="Heading1"/>
      </w:pPr>
      <w:r>
        <w:lastRenderedPageBreak/>
        <w:t>Implementation of DevOps Tools</w:t>
      </w:r>
    </w:p>
    <w:p w14:paraId="0D1408B1" w14:textId="382E43C6" w:rsidR="005E1CB6" w:rsidRDefault="005E1CB6" w:rsidP="005E1CB6">
      <w:pPr>
        <w:pStyle w:val="Heading2"/>
      </w:pPr>
      <w:r>
        <w:t>Microsoft Teams</w:t>
      </w:r>
    </w:p>
    <w:p w14:paraId="08271A5F" w14:textId="5FAE478E" w:rsidR="0005737A" w:rsidRDefault="0005737A" w:rsidP="0005737A">
      <w:pPr>
        <w:pStyle w:val="Heading3"/>
      </w:pPr>
      <w:r>
        <w:t>Activity</w:t>
      </w:r>
    </w:p>
    <w:p w14:paraId="3BFBFA83" w14:textId="7F03B57D" w:rsidR="0005737A" w:rsidRDefault="0005737A" w:rsidP="0005737A">
      <w:r>
        <w:rPr>
          <w:noProof/>
        </w:rPr>
        <w:drawing>
          <wp:inline distT="0" distB="0" distL="0" distR="0" wp14:anchorId="0FA1112B" wp14:editId="6A489EDF">
            <wp:extent cx="5943600" cy="3341370"/>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1"/>
                    <a:stretch>
                      <a:fillRect/>
                    </a:stretch>
                  </pic:blipFill>
                  <pic:spPr>
                    <a:xfrm>
                      <a:off x="0" y="0"/>
                      <a:ext cx="5943600" cy="3341370"/>
                    </a:xfrm>
                    <a:prstGeom prst="rect">
                      <a:avLst/>
                    </a:prstGeom>
                  </pic:spPr>
                </pic:pic>
              </a:graphicData>
            </a:graphic>
          </wp:inline>
        </w:drawing>
      </w:r>
    </w:p>
    <w:p w14:paraId="4C566C81" w14:textId="49239CA1" w:rsidR="0005737A" w:rsidRDefault="0005737A" w:rsidP="0005737A">
      <w:pPr>
        <w:pStyle w:val="Heading3"/>
      </w:pPr>
      <w:r>
        <w:lastRenderedPageBreak/>
        <w:t>Chat</w:t>
      </w:r>
    </w:p>
    <w:p w14:paraId="763CAB1F" w14:textId="0B85DFD8" w:rsidR="0005737A" w:rsidRDefault="0005737A" w:rsidP="0005737A">
      <w:r>
        <w:rPr>
          <w:noProof/>
        </w:rPr>
        <w:drawing>
          <wp:inline distT="0" distB="0" distL="0" distR="0" wp14:anchorId="122BE3F8" wp14:editId="138C6185">
            <wp:extent cx="5943600" cy="334137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2"/>
                    <a:stretch>
                      <a:fillRect/>
                    </a:stretch>
                  </pic:blipFill>
                  <pic:spPr>
                    <a:xfrm>
                      <a:off x="0" y="0"/>
                      <a:ext cx="5943600" cy="3341370"/>
                    </a:xfrm>
                    <a:prstGeom prst="rect">
                      <a:avLst/>
                    </a:prstGeom>
                  </pic:spPr>
                </pic:pic>
              </a:graphicData>
            </a:graphic>
          </wp:inline>
        </w:drawing>
      </w:r>
    </w:p>
    <w:p w14:paraId="29E9219C" w14:textId="13BF4859" w:rsidR="0005737A" w:rsidRDefault="0005737A" w:rsidP="0005737A">
      <w:pPr>
        <w:pStyle w:val="Heading3"/>
      </w:pPr>
      <w:r>
        <w:t>Teams</w:t>
      </w:r>
    </w:p>
    <w:p w14:paraId="2C4730AF" w14:textId="6C9803C5" w:rsidR="0005737A" w:rsidRDefault="0005737A" w:rsidP="0005737A">
      <w:r>
        <w:rPr>
          <w:noProof/>
        </w:rPr>
        <w:drawing>
          <wp:inline distT="0" distB="0" distL="0" distR="0" wp14:anchorId="0EBB737E" wp14:editId="3AF538FD">
            <wp:extent cx="5943600" cy="334137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3"/>
                    <a:stretch>
                      <a:fillRect/>
                    </a:stretch>
                  </pic:blipFill>
                  <pic:spPr>
                    <a:xfrm>
                      <a:off x="0" y="0"/>
                      <a:ext cx="5943600" cy="3341370"/>
                    </a:xfrm>
                    <a:prstGeom prst="rect">
                      <a:avLst/>
                    </a:prstGeom>
                  </pic:spPr>
                </pic:pic>
              </a:graphicData>
            </a:graphic>
          </wp:inline>
        </w:drawing>
      </w:r>
    </w:p>
    <w:p w14:paraId="1ED58FCF" w14:textId="77777777" w:rsidR="0005737A" w:rsidRPr="0005737A" w:rsidRDefault="0005737A" w:rsidP="0005737A"/>
    <w:p w14:paraId="61EAC4CA" w14:textId="5445785B" w:rsidR="005E1CB6" w:rsidRDefault="0005737A" w:rsidP="0005737A">
      <w:pPr>
        <w:pStyle w:val="Heading3"/>
      </w:pPr>
      <w:r>
        <w:lastRenderedPageBreak/>
        <w:t>Calender</w:t>
      </w:r>
    </w:p>
    <w:p w14:paraId="11AD8B29" w14:textId="480078E0" w:rsidR="0005737A" w:rsidRDefault="0005737A" w:rsidP="0005737A">
      <w:r>
        <w:rPr>
          <w:noProof/>
        </w:rPr>
        <w:drawing>
          <wp:inline distT="0" distB="0" distL="0" distR="0" wp14:anchorId="197E30C5" wp14:editId="13EB614D">
            <wp:extent cx="5943600" cy="334137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4"/>
                    <a:stretch>
                      <a:fillRect/>
                    </a:stretch>
                  </pic:blipFill>
                  <pic:spPr>
                    <a:xfrm>
                      <a:off x="0" y="0"/>
                      <a:ext cx="5943600" cy="3341370"/>
                    </a:xfrm>
                    <a:prstGeom prst="rect">
                      <a:avLst/>
                    </a:prstGeom>
                  </pic:spPr>
                </pic:pic>
              </a:graphicData>
            </a:graphic>
          </wp:inline>
        </w:drawing>
      </w:r>
    </w:p>
    <w:p w14:paraId="552A022A" w14:textId="4A449FB0" w:rsidR="0005737A" w:rsidRDefault="0005737A" w:rsidP="0005737A">
      <w:pPr>
        <w:pStyle w:val="Heading3"/>
      </w:pPr>
      <w:r>
        <w:t>Assignments</w:t>
      </w:r>
    </w:p>
    <w:p w14:paraId="45AF0744" w14:textId="4FA7E80C" w:rsidR="0005737A" w:rsidRDefault="0005737A" w:rsidP="0005737A">
      <w:r>
        <w:rPr>
          <w:noProof/>
        </w:rPr>
        <w:drawing>
          <wp:inline distT="0" distB="0" distL="0" distR="0" wp14:anchorId="77A6BC66" wp14:editId="598B4A22">
            <wp:extent cx="5943600" cy="334137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5"/>
                    <a:stretch>
                      <a:fillRect/>
                    </a:stretch>
                  </pic:blipFill>
                  <pic:spPr>
                    <a:xfrm>
                      <a:off x="0" y="0"/>
                      <a:ext cx="5943600" cy="3341370"/>
                    </a:xfrm>
                    <a:prstGeom prst="rect">
                      <a:avLst/>
                    </a:prstGeom>
                  </pic:spPr>
                </pic:pic>
              </a:graphicData>
            </a:graphic>
          </wp:inline>
        </w:drawing>
      </w:r>
    </w:p>
    <w:p w14:paraId="777DEB33" w14:textId="29480343" w:rsidR="0005737A" w:rsidRDefault="0005737A" w:rsidP="0005737A">
      <w:pPr>
        <w:pStyle w:val="Heading3"/>
      </w:pPr>
      <w:r>
        <w:lastRenderedPageBreak/>
        <w:t>Calls</w:t>
      </w:r>
    </w:p>
    <w:p w14:paraId="4AB1D80A" w14:textId="064E36D8" w:rsidR="0005737A" w:rsidRDefault="0005737A" w:rsidP="0005737A">
      <w:r>
        <w:rPr>
          <w:noProof/>
        </w:rPr>
        <w:drawing>
          <wp:inline distT="0" distB="0" distL="0" distR="0" wp14:anchorId="77C431AF" wp14:editId="690F2D6A">
            <wp:extent cx="5943600" cy="3341370"/>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6"/>
                    <a:stretch>
                      <a:fillRect/>
                    </a:stretch>
                  </pic:blipFill>
                  <pic:spPr>
                    <a:xfrm>
                      <a:off x="0" y="0"/>
                      <a:ext cx="5943600" cy="3341370"/>
                    </a:xfrm>
                    <a:prstGeom prst="rect">
                      <a:avLst/>
                    </a:prstGeom>
                  </pic:spPr>
                </pic:pic>
              </a:graphicData>
            </a:graphic>
          </wp:inline>
        </w:drawing>
      </w:r>
    </w:p>
    <w:p w14:paraId="019AAF33" w14:textId="4733219E" w:rsidR="0005737A" w:rsidRDefault="0005737A" w:rsidP="0005737A">
      <w:pPr>
        <w:pStyle w:val="Heading3"/>
      </w:pPr>
      <w:r>
        <w:t>Files</w:t>
      </w:r>
    </w:p>
    <w:p w14:paraId="0F9D83B7" w14:textId="26963072" w:rsidR="0005737A" w:rsidRDefault="0005737A" w:rsidP="0005737A">
      <w:r>
        <w:rPr>
          <w:noProof/>
        </w:rPr>
        <w:drawing>
          <wp:inline distT="0" distB="0" distL="0" distR="0" wp14:anchorId="4E34D756" wp14:editId="145F4992">
            <wp:extent cx="5943600" cy="334137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7"/>
                    <a:stretch>
                      <a:fillRect/>
                    </a:stretch>
                  </pic:blipFill>
                  <pic:spPr>
                    <a:xfrm>
                      <a:off x="0" y="0"/>
                      <a:ext cx="5943600" cy="3341370"/>
                    </a:xfrm>
                    <a:prstGeom prst="rect">
                      <a:avLst/>
                    </a:prstGeom>
                  </pic:spPr>
                </pic:pic>
              </a:graphicData>
            </a:graphic>
          </wp:inline>
        </w:drawing>
      </w:r>
    </w:p>
    <w:p w14:paraId="6ACD470D" w14:textId="36086268" w:rsidR="0005737A" w:rsidRDefault="0005737A" w:rsidP="0005737A">
      <w:pPr>
        <w:pStyle w:val="Heading3"/>
      </w:pPr>
      <w:r>
        <w:lastRenderedPageBreak/>
        <w:t>Apps</w:t>
      </w:r>
    </w:p>
    <w:p w14:paraId="3C56B788" w14:textId="6E85C6EC" w:rsidR="0005737A" w:rsidRPr="0005737A" w:rsidRDefault="0005737A" w:rsidP="0005737A">
      <w:r>
        <w:rPr>
          <w:noProof/>
        </w:rPr>
        <w:drawing>
          <wp:inline distT="0" distB="0" distL="0" distR="0" wp14:anchorId="497B114A" wp14:editId="19680C35">
            <wp:extent cx="5943600" cy="3341370"/>
            <wp:effectExtent l="0" t="0" r="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28"/>
                    <a:stretch>
                      <a:fillRect/>
                    </a:stretch>
                  </pic:blipFill>
                  <pic:spPr>
                    <a:xfrm>
                      <a:off x="0" y="0"/>
                      <a:ext cx="5943600" cy="3341370"/>
                    </a:xfrm>
                    <a:prstGeom prst="rect">
                      <a:avLst/>
                    </a:prstGeom>
                  </pic:spPr>
                </pic:pic>
              </a:graphicData>
            </a:graphic>
          </wp:inline>
        </w:drawing>
      </w:r>
    </w:p>
    <w:p w14:paraId="22004CEF" w14:textId="77777777" w:rsidR="005E1CB6" w:rsidRPr="005E1CB6" w:rsidRDefault="005E1CB6" w:rsidP="005E1CB6"/>
    <w:sectPr w:rsidR="005E1CB6" w:rsidRPr="005E1CB6">
      <w:headerReference w:type="default" r:id="rId29"/>
      <w:headerReference w:type="first" r:id="rId3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4D85B" w14:textId="77777777" w:rsidR="00B85735" w:rsidRDefault="00B85735">
      <w:pPr>
        <w:spacing w:line="240" w:lineRule="auto"/>
      </w:pPr>
      <w:r>
        <w:separator/>
      </w:r>
    </w:p>
    <w:p w14:paraId="68ECE41D" w14:textId="77777777" w:rsidR="00B85735" w:rsidRDefault="00B85735"/>
  </w:endnote>
  <w:endnote w:type="continuationSeparator" w:id="0">
    <w:p w14:paraId="60ABFBF3" w14:textId="77777777" w:rsidR="00B85735" w:rsidRDefault="00B85735">
      <w:pPr>
        <w:spacing w:line="240" w:lineRule="auto"/>
      </w:pPr>
      <w:r>
        <w:continuationSeparator/>
      </w:r>
    </w:p>
    <w:p w14:paraId="40ED86AC" w14:textId="77777777" w:rsidR="00B85735" w:rsidRDefault="00B857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0FDAD" w14:textId="77777777" w:rsidR="00B85735" w:rsidRDefault="00B85735">
      <w:pPr>
        <w:spacing w:line="240" w:lineRule="auto"/>
      </w:pPr>
      <w:r>
        <w:separator/>
      </w:r>
    </w:p>
    <w:p w14:paraId="7800B215" w14:textId="77777777" w:rsidR="00B85735" w:rsidRDefault="00B85735"/>
  </w:footnote>
  <w:footnote w:type="continuationSeparator" w:id="0">
    <w:p w14:paraId="5D30AAB6" w14:textId="77777777" w:rsidR="00B85735" w:rsidRDefault="00B85735">
      <w:pPr>
        <w:spacing w:line="240" w:lineRule="auto"/>
      </w:pPr>
      <w:r>
        <w:continuationSeparator/>
      </w:r>
    </w:p>
    <w:p w14:paraId="2F11F045" w14:textId="77777777" w:rsidR="00B85735" w:rsidRDefault="00B857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38F22" w14:textId="34E4E093" w:rsidR="00E81978" w:rsidRDefault="00B85735">
    <w:pPr>
      <w:pStyle w:val="Header"/>
    </w:pPr>
    <w:sdt>
      <w:sdtPr>
        <w:rPr>
          <w:rStyle w:val="Strong"/>
        </w:rPr>
        <w:alias w:val="Running head"/>
        <w:tag w:val=""/>
        <w:id w:val="12739865"/>
        <w:placeholder>
          <w:docPart w:val="D24AB50772374CF9874D0680EBCBF1D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676171">
          <w:rPr>
            <w:rStyle w:val="Strong"/>
          </w:rPr>
          <w:t>Case Study and implementation of devops tools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8F4DB" w14:textId="42F44D74" w:rsidR="00E81978" w:rsidRDefault="00B85735">
    <w:pPr>
      <w:pStyle w:val="Header"/>
      <w:rPr>
        <w:rStyle w:val="Strong"/>
      </w:rPr>
    </w:pPr>
    <w:sdt>
      <w:sdtPr>
        <w:rPr>
          <w:rStyle w:val="Strong"/>
        </w:rPr>
        <w:alias w:val="Running head"/>
        <w:tag w:val=""/>
        <w:id w:val="-696842620"/>
        <w:placeholder>
          <w:docPart w:val="2829CB42983F4FA588B44D704D50012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676171">
          <w:rPr>
            <w:rStyle w:val="Strong"/>
          </w:rPr>
          <w:t>Case Study and implementation of devops tools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8B208E"/>
    <w:multiLevelType w:val="multilevel"/>
    <w:tmpl w:val="DEDA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753DEE"/>
    <w:multiLevelType w:val="hybridMultilevel"/>
    <w:tmpl w:val="19960F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0D97861"/>
    <w:multiLevelType w:val="hybridMultilevel"/>
    <w:tmpl w:val="E5581D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4303076"/>
    <w:multiLevelType w:val="hybridMultilevel"/>
    <w:tmpl w:val="D73224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C453A00"/>
    <w:multiLevelType w:val="multilevel"/>
    <w:tmpl w:val="DEDA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20C9A"/>
    <w:multiLevelType w:val="hybridMultilevel"/>
    <w:tmpl w:val="5C1AC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3786160"/>
    <w:multiLevelType w:val="multilevel"/>
    <w:tmpl w:val="DEDA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430D1"/>
    <w:multiLevelType w:val="hybridMultilevel"/>
    <w:tmpl w:val="034A76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2EC5860"/>
    <w:multiLevelType w:val="hybridMultilevel"/>
    <w:tmpl w:val="31CA77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5913A0A"/>
    <w:multiLevelType w:val="hybridMultilevel"/>
    <w:tmpl w:val="C4D477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7FB6573"/>
    <w:multiLevelType w:val="hybridMultilevel"/>
    <w:tmpl w:val="82A8DE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9C2050C"/>
    <w:multiLevelType w:val="multilevel"/>
    <w:tmpl w:val="DEDA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083543"/>
    <w:multiLevelType w:val="hybridMultilevel"/>
    <w:tmpl w:val="FA202C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70A0B9D"/>
    <w:multiLevelType w:val="hybridMultilevel"/>
    <w:tmpl w:val="9274F9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8F81C9A"/>
    <w:multiLevelType w:val="multilevel"/>
    <w:tmpl w:val="DEDA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533E22"/>
    <w:multiLevelType w:val="multilevel"/>
    <w:tmpl w:val="DEDA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D36EF9"/>
    <w:multiLevelType w:val="hybridMultilevel"/>
    <w:tmpl w:val="16B478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87D02A3"/>
    <w:multiLevelType w:val="hybridMultilevel"/>
    <w:tmpl w:val="B73AB6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0014212"/>
    <w:multiLevelType w:val="hybridMultilevel"/>
    <w:tmpl w:val="C10090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70505F2"/>
    <w:multiLevelType w:val="multilevel"/>
    <w:tmpl w:val="DEDA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8B60EA"/>
    <w:multiLevelType w:val="hybridMultilevel"/>
    <w:tmpl w:val="9DCAD5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ED0021E"/>
    <w:multiLevelType w:val="hybridMultilevel"/>
    <w:tmpl w:val="B248F6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0FE078A"/>
    <w:multiLevelType w:val="multilevel"/>
    <w:tmpl w:val="DEDA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7314E6"/>
    <w:multiLevelType w:val="hybridMultilevel"/>
    <w:tmpl w:val="F73C50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AAA21E4"/>
    <w:multiLevelType w:val="hybridMultilevel"/>
    <w:tmpl w:val="E5CEB1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C495052"/>
    <w:multiLevelType w:val="hybridMultilevel"/>
    <w:tmpl w:val="275684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EAB2EAD"/>
    <w:multiLevelType w:val="multilevel"/>
    <w:tmpl w:val="DEDA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8"/>
  </w:num>
  <w:num w:numId="13">
    <w:abstractNumId w:val="33"/>
  </w:num>
  <w:num w:numId="14">
    <w:abstractNumId w:val="28"/>
  </w:num>
  <w:num w:numId="15">
    <w:abstractNumId w:val="26"/>
  </w:num>
  <w:num w:numId="16">
    <w:abstractNumId w:val="31"/>
  </w:num>
  <w:num w:numId="17">
    <w:abstractNumId w:val="22"/>
  </w:num>
  <w:num w:numId="18">
    <w:abstractNumId w:val="13"/>
  </w:num>
  <w:num w:numId="19">
    <w:abstractNumId w:val="17"/>
  </w:num>
  <w:num w:numId="20">
    <w:abstractNumId w:val="30"/>
  </w:num>
  <w:num w:numId="21">
    <w:abstractNumId w:val="20"/>
  </w:num>
  <w:num w:numId="22">
    <w:abstractNumId w:val="34"/>
  </w:num>
  <w:num w:numId="23">
    <w:abstractNumId w:val="12"/>
  </w:num>
  <w:num w:numId="24">
    <w:abstractNumId w:val="19"/>
  </w:num>
  <w:num w:numId="25">
    <w:abstractNumId w:val="27"/>
  </w:num>
  <w:num w:numId="26">
    <w:abstractNumId w:val="23"/>
  </w:num>
  <w:num w:numId="27">
    <w:abstractNumId w:val="15"/>
  </w:num>
  <w:num w:numId="28">
    <w:abstractNumId w:val="35"/>
  </w:num>
  <w:num w:numId="29">
    <w:abstractNumId w:val="24"/>
  </w:num>
  <w:num w:numId="30">
    <w:abstractNumId w:val="36"/>
  </w:num>
  <w:num w:numId="31">
    <w:abstractNumId w:val="21"/>
  </w:num>
  <w:num w:numId="32">
    <w:abstractNumId w:val="16"/>
  </w:num>
  <w:num w:numId="33">
    <w:abstractNumId w:val="14"/>
  </w:num>
  <w:num w:numId="34">
    <w:abstractNumId w:val="10"/>
  </w:num>
  <w:num w:numId="35">
    <w:abstractNumId w:val="32"/>
  </w:num>
  <w:num w:numId="36">
    <w:abstractNumId w:val="29"/>
  </w:num>
  <w:num w:numId="37">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171"/>
    <w:rsid w:val="0005737A"/>
    <w:rsid w:val="000D3F41"/>
    <w:rsid w:val="001941C4"/>
    <w:rsid w:val="00250F4D"/>
    <w:rsid w:val="00355DCA"/>
    <w:rsid w:val="004273C0"/>
    <w:rsid w:val="00511E6E"/>
    <w:rsid w:val="00551A02"/>
    <w:rsid w:val="005534FA"/>
    <w:rsid w:val="005D3A03"/>
    <w:rsid w:val="005E1CB6"/>
    <w:rsid w:val="00625CC2"/>
    <w:rsid w:val="00676171"/>
    <w:rsid w:val="008002C0"/>
    <w:rsid w:val="008C5323"/>
    <w:rsid w:val="00916316"/>
    <w:rsid w:val="009A6A3B"/>
    <w:rsid w:val="00B823AA"/>
    <w:rsid w:val="00B85735"/>
    <w:rsid w:val="00BA45DB"/>
    <w:rsid w:val="00BE2C10"/>
    <w:rsid w:val="00BF4184"/>
    <w:rsid w:val="00C0601E"/>
    <w:rsid w:val="00C31D30"/>
    <w:rsid w:val="00CD6E39"/>
    <w:rsid w:val="00CF6E91"/>
    <w:rsid w:val="00D64A9C"/>
    <w:rsid w:val="00D85B68"/>
    <w:rsid w:val="00E6004D"/>
    <w:rsid w:val="00E81978"/>
    <w:rsid w:val="00EF6D4E"/>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ECE75"/>
  <w15:chartTrackingRefBased/>
  <w15:docId w15:val="{00A93689-FBCA-4FB0-B1D7-51DC93EB9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EF6D4E"/>
    <w:rPr>
      <w:color w:val="0000FF"/>
      <w:u w:val="single"/>
    </w:rPr>
  </w:style>
  <w:style w:type="character" w:customStyle="1" w:styleId="normaltextrun">
    <w:name w:val="normaltextrun"/>
    <w:basedOn w:val="DefaultParagraphFont"/>
    <w:rsid w:val="00D64A9C"/>
  </w:style>
  <w:style w:type="character" w:customStyle="1" w:styleId="eop">
    <w:name w:val="eop"/>
    <w:basedOn w:val="DefaultParagraphFont"/>
    <w:rsid w:val="00D64A9C"/>
  </w:style>
  <w:style w:type="paragraph" w:customStyle="1" w:styleId="paragraph">
    <w:name w:val="paragraph"/>
    <w:basedOn w:val="Normal"/>
    <w:rsid w:val="00D64A9C"/>
    <w:pPr>
      <w:spacing w:before="100" w:beforeAutospacing="1" w:after="100" w:afterAutospacing="1" w:line="240" w:lineRule="auto"/>
      <w:ind w:firstLine="0"/>
    </w:pPr>
    <w:rPr>
      <w:rFonts w:ascii="Times New Roman" w:eastAsia="Times New Roman" w:hAnsi="Times New Roman" w:cs="Times New Roman"/>
      <w:kern w:val="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814">
      <w:bodyDiv w:val="1"/>
      <w:marLeft w:val="0"/>
      <w:marRight w:val="0"/>
      <w:marTop w:val="0"/>
      <w:marBottom w:val="0"/>
      <w:divBdr>
        <w:top w:val="none" w:sz="0" w:space="0" w:color="auto"/>
        <w:left w:val="none" w:sz="0" w:space="0" w:color="auto"/>
        <w:bottom w:val="none" w:sz="0" w:space="0" w:color="auto"/>
        <w:right w:val="none" w:sz="0" w:space="0" w:color="auto"/>
      </w:divBdr>
    </w:div>
    <w:div w:id="47802781">
      <w:bodyDiv w:val="1"/>
      <w:marLeft w:val="0"/>
      <w:marRight w:val="0"/>
      <w:marTop w:val="0"/>
      <w:marBottom w:val="0"/>
      <w:divBdr>
        <w:top w:val="none" w:sz="0" w:space="0" w:color="auto"/>
        <w:left w:val="none" w:sz="0" w:space="0" w:color="auto"/>
        <w:bottom w:val="none" w:sz="0" w:space="0" w:color="auto"/>
        <w:right w:val="none" w:sz="0" w:space="0" w:color="auto"/>
      </w:divBdr>
    </w:div>
    <w:div w:id="61104304">
      <w:bodyDiv w:val="1"/>
      <w:marLeft w:val="0"/>
      <w:marRight w:val="0"/>
      <w:marTop w:val="0"/>
      <w:marBottom w:val="0"/>
      <w:divBdr>
        <w:top w:val="none" w:sz="0" w:space="0" w:color="auto"/>
        <w:left w:val="none" w:sz="0" w:space="0" w:color="auto"/>
        <w:bottom w:val="none" w:sz="0" w:space="0" w:color="auto"/>
        <w:right w:val="none" w:sz="0" w:space="0" w:color="auto"/>
      </w:divBdr>
    </w:div>
    <w:div w:id="8585604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48984623">
      <w:bodyDiv w:val="1"/>
      <w:marLeft w:val="0"/>
      <w:marRight w:val="0"/>
      <w:marTop w:val="0"/>
      <w:marBottom w:val="0"/>
      <w:divBdr>
        <w:top w:val="none" w:sz="0" w:space="0" w:color="auto"/>
        <w:left w:val="none" w:sz="0" w:space="0" w:color="auto"/>
        <w:bottom w:val="none" w:sz="0" w:space="0" w:color="auto"/>
        <w:right w:val="none" w:sz="0" w:space="0" w:color="auto"/>
      </w:divBdr>
      <w:divsChild>
        <w:div w:id="310788358">
          <w:marLeft w:val="0"/>
          <w:marRight w:val="0"/>
          <w:marTop w:val="0"/>
          <w:marBottom w:val="0"/>
          <w:divBdr>
            <w:top w:val="none" w:sz="0" w:space="0" w:color="auto"/>
            <w:left w:val="none" w:sz="0" w:space="0" w:color="auto"/>
            <w:bottom w:val="none" w:sz="0" w:space="0" w:color="auto"/>
            <w:right w:val="none" w:sz="0" w:space="0" w:color="auto"/>
          </w:divBdr>
        </w:div>
        <w:div w:id="545947460">
          <w:marLeft w:val="0"/>
          <w:marRight w:val="0"/>
          <w:marTop w:val="0"/>
          <w:marBottom w:val="0"/>
          <w:divBdr>
            <w:top w:val="none" w:sz="0" w:space="0" w:color="auto"/>
            <w:left w:val="none" w:sz="0" w:space="0" w:color="auto"/>
            <w:bottom w:val="none" w:sz="0" w:space="0" w:color="auto"/>
            <w:right w:val="none" w:sz="0" w:space="0" w:color="auto"/>
          </w:divBdr>
        </w:div>
      </w:divsChild>
    </w:div>
    <w:div w:id="192112384">
      <w:bodyDiv w:val="1"/>
      <w:marLeft w:val="0"/>
      <w:marRight w:val="0"/>
      <w:marTop w:val="0"/>
      <w:marBottom w:val="0"/>
      <w:divBdr>
        <w:top w:val="none" w:sz="0" w:space="0" w:color="auto"/>
        <w:left w:val="none" w:sz="0" w:space="0" w:color="auto"/>
        <w:bottom w:val="none" w:sz="0" w:space="0" w:color="auto"/>
        <w:right w:val="none" w:sz="0" w:space="0" w:color="auto"/>
      </w:divBdr>
    </w:div>
    <w:div w:id="23740066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8211761">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117345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523939">
      <w:bodyDiv w:val="1"/>
      <w:marLeft w:val="0"/>
      <w:marRight w:val="0"/>
      <w:marTop w:val="0"/>
      <w:marBottom w:val="0"/>
      <w:divBdr>
        <w:top w:val="none" w:sz="0" w:space="0" w:color="auto"/>
        <w:left w:val="none" w:sz="0" w:space="0" w:color="auto"/>
        <w:bottom w:val="none" w:sz="0" w:space="0" w:color="auto"/>
        <w:right w:val="none" w:sz="0" w:space="0" w:color="auto"/>
      </w:divBdr>
      <w:divsChild>
        <w:div w:id="1661423869">
          <w:marLeft w:val="0"/>
          <w:marRight w:val="0"/>
          <w:marTop w:val="0"/>
          <w:marBottom w:val="0"/>
          <w:divBdr>
            <w:top w:val="none" w:sz="0" w:space="0" w:color="auto"/>
            <w:left w:val="none" w:sz="0" w:space="0" w:color="auto"/>
            <w:bottom w:val="none" w:sz="0" w:space="0" w:color="auto"/>
            <w:right w:val="none" w:sz="0" w:space="0" w:color="auto"/>
          </w:divBdr>
          <w:divsChild>
            <w:div w:id="968633958">
              <w:marLeft w:val="0"/>
              <w:marRight w:val="0"/>
              <w:marTop w:val="0"/>
              <w:marBottom w:val="0"/>
              <w:divBdr>
                <w:top w:val="none" w:sz="0" w:space="0" w:color="auto"/>
                <w:left w:val="none" w:sz="0" w:space="0" w:color="auto"/>
                <w:bottom w:val="none" w:sz="0" w:space="0" w:color="auto"/>
                <w:right w:val="none" w:sz="0" w:space="0" w:color="auto"/>
              </w:divBdr>
            </w:div>
            <w:div w:id="125510655">
              <w:marLeft w:val="0"/>
              <w:marRight w:val="0"/>
              <w:marTop w:val="0"/>
              <w:marBottom w:val="0"/>
              <w:divBdr>
                <w:top w:val="none" w:sz="0" w:space="0" w:color="auto"/>
                <w:left w:val="none" w:sz="0" w:space="0" w:color="auto"/>
                <w:bottom w:val="none" w:sz="0" w:space="0" w:color="auto"/>
                <w:right w:val="none" w:sz="0" w:space="0" w:color="auto"/>
              </w:divBdr>
            </w:div>
            <w:div w:id="2114204725">
              <w:marLeft w:val="0"/>
              <w:marRight w:val="0"/>
              <w:marTop w:val="0"/>
              <w:marBottom w:val="0"/>
              <w:divBdr>
                <w:top w:val="none" w:sz="0" w:space="0" w:color="auto"/>
                <w:left w:val="none" w:sz="0" w:space="0" w:color="auto"/>
                <w:bottom w:val="none" w:sz="0" w:space="0" w:color="auto"/>
                <w:right w:val="none" w:sz="0" w:space="0" w:color="auto"/>
              </w:divBdr>
            </w:div>
            <w:div w:id="519852465">
              <w:marLeft w:val="0"/>
              <w:marRight w:val="0"/>
              <w:marTop w:val="0"/>
              <w:marBottom w:val="0"/>
              <w:divBdr>
                <w:top w:val="none" w:sz="0" w:space="0" w:color="auto"/>
                <w:left w:val="none" w:sz="0" w:space="0" w:color="auto"/>
                <w:bottom w:val="none" w:sz="0" w:space="0" w:color="auto"/>
                <w:right w:val="none" w:sz="0" w:space="0" w:color="auto"/>
              </w:divBdr>
            </w:div>
            <w:div w:id="174852399">
              <w:marLeft w:val="0"/>
              <w:marRight w:val="0"/>
              <w:marTop w:val="0"/>
              <w:marBottom w:val="0"/>
              <w:divBdr>
                <w:top w:val="none" w:sz="0" w:space="0" w:color="auto"/>
                <w:left w:val="none" w:sz="0" w:space="0" w:color="auto"/>
                <w:bottom w:val="none" w:sz="0" w:space="0" w:color="auto"/>
                <w:right w:val="none" w:sz="0" w:space="0" w:color="auto"/>
              </w:divBdr>
            </w:div>
          </w:divsChild>
        </w:div>
        <w:div w:id="1266843160">
          <w:marLeft w:val="0"/>
          <w:marRight w:val="0"/>
          <w:marTop w:val="0"/>
          <w:marBottom w:val="0"/>
          <w:divBdr>
            <w:top w:val="none" w:sz="0" w:space="0" w:color="auto"/>
            <w:left w:val="none" w:sz="0" w:space="0" w:color="auto"/>
            <w:bottom w:val="none" w:sz="0" w:space="0" w:color="auto"/>
            <w:right w:val="none" w:sz="0" w:space="0" w:color="auto"/>
          </w:divBdr>
          <w:divsChild>
            <w:div w:id="486022829">
              <w:marLeft w:val="0"/>
              <w:marRight w:val="0"/>
              <w:marTop w:val="0"/>
              <w:marBottom w:val="0"/>
              <w:divBdr>
                <w:top w:val="none" w:sz="0" w:space="0" w:color="auto"/>
                <w:left w:val="none" w:sz="0" w:space="0" w:color="auto"/>
                <w:bottom w:val="none" w:sz="0" w:space="0" w:color="auto"/>
                <w:right w:val="none" w:sz="0" w:space="0" w:color="auto"/>
              </w:divBdr>
            </w:div>
            <w:div w:id="2055502989">
              <w:marLeft w:val="0"/>
              <w:marRight w:val="0"/>
              <w:marTop w:val="0"/>
              <w:marBottom w:val="0"/>
              <w:divBdr>
                <w:top w:val="none" w:sz="0" w:space="0" w:color="auto"/>
                <w:left w:val="none" w:sz="0" w:space="0" w:color="auto"/>
                <w:bottom w:val="none" w:sz="0" w:space="0" w:color="auto"/>
                <w:right w:val="none" w:sz="0" w:space="0" w:color="auto"/>
              </w:divBdr>
            </w:div>
            <w:div w:id="1379546664">
              <w:marLeft w:val="0"/>
              <w:marRight w:val="0"/>
              <w:marTop w:val="0"/>
              <w:marBottom w:val="0"/>
              <w:divBdr>
                <w:top w:val="none" w:sz="0" w:space="0" w:color="auto"/>
                <w:left w:val="none" w:sz="0" w:space="0" w:color="auto"/>
                <w:bottom w:val="none" w:sz="0" w:space="0" w:color="auto"/>
                <w:right w:val="none" w:sz="0" w:space="0" w:color="auto"/>
              </w:divBdr>
            </w:div>
            <w:div w:id="826824934">
              <w:marLeft w:val="0"/>
              <w:marRight w:val="0"/>
              <w:marTop w:val="0"/>
              <w:marBottom w:val="0"/>
              <w:divBdr>
                <w:top w:val="none" w:sz="0" w:space="0" w:color="auto"/>
                <w:left w:val="none" w:sz="0" w:space="0" w:color="auto"/>
                <w:bottom w:val="none" w:sz="0" w:space="0" w:color="auto"/>
                <w:right w:val="none" w:sz="0" w:space="0" w:color="auto"/>
              </w:divBdr>
            </w:div>
            <w:div w:id="1563716621">
              <w:marLeft w:val="0"/>
              <w:marRight w:val="0"/>
              <w:marTop w:val="0"/>
              <w:marBottom w:val="0"/>
              <w:divBdr>
                <w:top w:val="none" w:sz="0" w:space="0" w:color="auto"/>
                <w:left w:val="none" w:sz="0" w:space="0" w:color="auto"/>
                <w:bottom w:val="none" w:sz="0" w:space="0" w:color="auto"/>
                <w:right w:val="none" w:sz="0" w:space="0" w:color="auto"/>
              </w:divBdr>
            </w:div>
          </w:divsChild>
        </w:div>
        <w:div w:id="2081630602">
          <w:marLeft w:val="0"/>
          <w:marRight w:val="0"/>
          <w:marTop w:val="0"/>
          <w:marBottom w:val="0"/>
          <w:divBdr>
            <w:top w:val="none" w:sz="0" w:space="0" w:color="auto"/>
            <w:left w:val="none" w:sz="0" w:space="0" w:color="auto"/>
            <w:bottom w:val="none" w:sz="0" w:space="0" w:color="auto"/>
            <w:right w:val="none" w:sz="0" w:space="0" w:color="auto"/>
          </w:divBdr>
        </w:div>
      </w:divsChild>
    </w:div>
    <w:div w:id="475530619">
      <w:bodyDiv w:val="1"/>
      <w:marLeft w:val="0"/>
      <w:marRight w:val="0"/>
      <w:marTop w:val="0"/>
      <w:marBottom w:val="0"/>
      <w:divBdr>
        <w:top w:val="none" w:sz="0" w:space="0" w:color="auto"/>
        <w:left w:val="none" w:sz="0" w:space="0" w:color="auto"/>
        <w:bottom w:val="none" w:sz="0" w:space="0" w:color="auto"/>
        <w:right w:val="none" w:sz="0" w:space="0" w:color="auto"/>
      </w:divBdr>
    </w:div>
    <w:div w:id="498734791">
      <w:bodyDiv w:val="1"/>
      <w:marLeft w:val="0"/>
      <w:marRight w:val="0"/>
      <w:marTop w:val="0"/>
      <w:marBottom w:val="0"/>
      <w:divBdr>
        <w:top w:val="none" w:sz="0" w:space="0" w:color="auto"/>
        <w:left w:val="none" w:sz="0" w:space="0" w:color="auto"/>
        <w:bottom w:val="none" w:sz="0" w:space="0" w:color="auto"/>
        <w:right w:val="none" w:sz="0" w:space="0" w:color="auto"/>
      </w:divBdr>
    </w:div>
    <w:div w:id="546526858">
      <w:bodyDiv w:val="1"/>
      <w:marLeft w:val="0"/>
      <w:marRight w:val="0"/>
      <w:marTop w:val="0"/>
      <w:marBottom w:val="0"/>
      <w:divBdr>
        <w:top w:val="none" w:sz="0" w:space="0" w:color="auto"/>
        <w:left w:val="none" w:sz="0" w:space="0" w:color="auto"/>
        <w:bottom w:val="none" w:sz="0" w:space="0" w:color="auto"/>
        <w:right w:val="none" w:sz="0" w:space="0" w:color="auto"/>
      </w:divBdr>
    </w:div>
    <w:div w:id="58091596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69790854">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7296710">
      <w:bodyDiv w:val="1"/>
      <w:marLeft w:val="0"/>
      <w:marRight w:val="0"/>
      <w:marTop w:val="0"/>
      <w:marBottom w:val="0"/>
      <w:divBdr>
        <w:top w:val="none" w:sz="0" w:space="0" w:color="auto"/>
        <w:left w:val="none" w:sz="0" w:space="0" w:color="auto"/>
        <w:bottom w:val="none" w:sz="0" w:space="0" w:color="auto"/>
        <w:right w:val="none" w:sz="0" w:space="0" w:color="auto"/>
      </w:divBdr>
    </w:div>
    <w:div w:id="723723792">
      <w:bodyDiv w:val="1"/>
      <w:marLeft w:val="0"/>
      <w:marRight w:val="0"/>
      <w:marTop w:val="0"/>
      <w:marBottom w:val="0"/>
      <w:divBdr>
        <w:top w:val="none" w:sz="0" w:space="0" w:color="auto"/>
        <w:left w:val="none" w:sz="0" w:space="0" w:color="auto"/>
        <w:bottom w:val="none" w:sz="0" w:space="0" w:color="auto"/>
        <w:right w:val="none" w:sz="0" w:space="0" w:color="auto"/>
      </w:divBdr>
    </w:div>
    <w:div w:id="750345682">
      <w:bodyDiv w:val="1"/>
      <w:marLeft w:val="0"/>
      <w:marRight w:val="0"/>
      <w:marTop w:val="0"/>
      <w:marBottom w:val="0"/>
      <w:divBdr>
        <w:top w:val="none" w:sz="0" w:space="0" w:color="auto"/>
        <w:left w:val="none" w:sz="0" w:space="0" w:color="auto"/>
        <w:bottom w:val="none" w:sz="0" w:space="0" w:color="auto"/>
        <w:right w:val="none" w:sz="0" w:space="0" w:color="auto"/>
      </w:divBdr>
    </w:div>
    <w:div w:id="810437745">
      <w:bodyDiv w:val="1"/>
      <w:marLeft w:val="0"/>
      <w:marRight w:val="0"/>
      <w:marTop w:val="0"/>
      <w:marBottom w:val="0"/>
      <w:divBdr>
        <w:top w:val="none" w:sz="0" w:space="0" w:color="auto"/>
        <w:left w:val="none" w:sz="0" w:space="0" w:color="auto"/>
        <w:bottom w:val="none" w:sz="0" w:space="0" w:color="auto"/>
        <w:right w:val="none" w:sz="0" w:space="0" w:color="auto"/>
      </w:divBdr>
    </w:div>
    <w:div w:id="817843638">
      <w:bodyDiv w:val="1"/>
      <w:marLeft w:val="0"/>
      <w:marRight w:val="0"/>
      <w:marTop w:val="0"/>
      <w:marBottom w:val="0"/>
      <w:divBdr>
        <w:top w:val="none" w:sz="0" w:space="0" w:color="auto"/>
        <w:left w:val="none" w:sz="0" w:space="0" w:color="auto"/>
        <w:bottom w:val="none" w:sz="0" w:space="0" w:color="auto"/>
        <w:right w:val="none" w:sz="0" w:space="0" w:color="auto"/>
      </w:divBdr>
    </w:div>
    <w:div w:id="868223826">
      <w:bodyDiv w:val="1"/>
      <w:marLeft w:val="0"/>
      <w:marRight w:val="0"/>
      <w:marTop w:val="0"/>
      <w:marBottom w:val="0"/>
      <w:divBdr>
        <w:top w:val="none" w:sz="0" w:space="0" w:color="auto"/>
        <w:left w:val="none" w:sz="0" w:space="0" w:color="auto"/>
        <w:bottom w:val="none" w:sz="0" w:space="0" w:color="auto"/>
        <w:right w:val="none" w:sz="0" w:space="0" w:color="auto"/>
      </w:divBdr>
    </w:div>
    <w:div w:id="884946930">
      <w:bodyDiv w:val="1"/>
      <w:marLeft w:val="0"/>
      <w:marRight w:val="0"/>
      <w:marTop w:val="0"/>
      <w:marBottom w:val="0"/>
      <w:divBdr>
        <w:top w:val="none" w:sz="0" w:space="0" w:color="auto"/>
        <w:left w:val="none" w:sz="0" w:space="0" w:color="auto"/>
        <w:bottom w:val="none" w:sz="0" w:space="0" w:color="auto"/>
        <w:right w:val="none" w:sz="0" w:space="0" w:color="auto"/>
      </w:divBdr>
      <w:divsChild>
        <w:div w:id="2012178583">
          <w:marLeft w:val="0"/>
          <w:marRight w:val="0"/>
          <w:marTop w:val="0"/>
          <w:marBottom w:val="0"/>
          <w:divBdr>
            <w:top w:val="none" w:sz="0" w:space="0" w:color="auto"/>
            <w:left w:val="none" w:sz="0" w:space="0" w:color="auto"/>
            <w:bottom w:val="none" w:sz="0" w:space="0" w:color="auto"/>
            <w:right w:val="none" w:sz="0" w:space="0" w:color="auto"/>
          </w:divBdr>
        </w:div>
        <w:div w:id="478810229">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sChild>
    </w:div>
    <w:div w:id="934820264">
      <w:bodyDiv w:val="1"/>
      <w:marLeft w:val="0"/>
      <w:marRight w:val="0"/>
      <w:marTop w:val="0"/>
      <w:marBottom w:val="0"/>
      <w:divBdr>
        <w:top w:val="none" w:sz="0" w:space="0" w:color="auto"/>
        <w:left w:val="none" w:sz="0" w:space="0" w:color="auto"/>
        <w:bottom w:val="none" w:sz="0" w:space="0" w:color="auto"/>
        <w:right w:val="none" w:sz="0" w:space="0" w:color="auto"/>
      </w:divBdr>
    </w:div>
    <w:div w:id="957375840">
      <w:bodyDiv w:val="1"/>
      <w:marLeft w:val="0"/>
      <w:marRight w:val="0"/>
      <w:marTop w:val="0"/>
      <w:marBottom w:val="0"/>
      <w:divBdr>
        <w:top w:val="none" w:sz="0" w:space="0" w:color="auto"/>
        <w:left w:val="none" w:sz="0" w:space="0" w:color="auto"/>
        <w:bottom w:val="none" w:sz="0" w:space="0" w:color="auto"/>
        <w:right w:val="none" w:sz="0" w:space="0" w:color="auto"/>
      </w:divBdr>
    </w:div>
    <w:div w:id="960259198">
      <w:bodyDiv w:val="1"/>
      <w:marLeft w:val="0"/>
      <w:marRight w:val="0"/>
      <w:marTop w:val="0"/>
      <w:marBottom w:val="0"/>
      <w:divBdr>
        <w:top w:val="none" w:sz="0" w:space="0" w:color="auto"/>
        <w:left w:val="none" w:sz="0" w:space="0" w:color="auto"/>
        <w:bottom w:val="none" w:sz="0" w:space="0" w:color="auto"/>
        <w:right w:val="none" w:sz="0" w:space="0" w:color="auto"/>
      </w:divBdr>
    </w:div>
    <w:div w:id="962999622">
      <w:bodyDiv w:val="1"/>
      <w:marLeft w:val="0"/>
      <w:marRight w:val="0"/>
      <w:marTop w:val="0"/>
      <w:marBottom w:val="0"/>
      <w:divBdr>
        <w:top w:val="none" w:sz="0" w:space="0" w:color="auto"/>
        <w:left w:val="none" w:sz="0" w:space="0" w:color="auto"/>
        <w:bottom w:val="none" w:sz="0" w:space="0" w:color="auto"/>
        <w:right w:val="none" w:sz="0" w:space="0" w:color="auto"/>
      </w:divBdr>
    </w:div>
    <w:div w:id="989941897">
      <w:bodyDiv w:val="1"/>
      <w:marLeft w:val="0"/>
      <w:marRight w:val="0"/>
      <w:marTop w:val="0"/>
      <w:marBottom w:val="0"/>
      <w:divBdr>
        <w:top w:val="none" w:sz="0" w:space="0" w:color="auto"/>
        <w:left w:val="none" w:sz="0" w:space="0" w:color="auto"/>
        <w:bottom w:val="none" w:sz="0" w:space="0" w:color="auto"/>
        <w:right w:val="none" w:sz="0" w:space="0" w:color="auto"/>
      </w:divBdr>
      <w:divsChild>
        <w:div w:id="1467550522">
          <w:marLeft w:val="0"/>
          <w:marRight w:val="0"/>
          <w:marTop w:val="0"/>
          <w:marBottom w:val="30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7526866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494024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4158184">
      <w:bodyDiv w:val="1"/>
      <w:marLeft w:val="0"/>
      <w:marRight w:val="0"/>
      <w:marTop w:val="0"/>
      <w:marBottom w:val="0"/>
      <w:divBdr>
        <w:top w:val="none" w:sz="0" w:space="0" w:color="auto"/>
        <w:left w:val="none" w:sz="0" w:space="0" w:color="auto"/>
        <w:bottom w:val="none" w:sz="0" w:space="0" w:color="auto"/>
        <w:right w:val="none" w:sz="0" w:space="0" w:color="auto"/>
      </w:divBdr>
    </w:div>
    <w:div w:id="146454388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3545369">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6991681">
      <w:bodyDiv w:val="1"/>
      <w:marLeft w:val="0"/>
      <w:marRight w:val="0"/>
      <w:marTop w:val="0"/>
      <w:marBottom w:val="0"/>
      <w:divBdr>
        <w:top w:val="none" w:sz="0" w:space="0" w:color="auto"/>
        <w:left w:val="none" w:sz="0" w:space="0" w:color="auto"/>
        <w:bottom w:val="none" w:sz="0" w:space="0" w:color="auto"/>
        <w:right w:val="none" w:sz="0" w:space="0" w:color="auto"/>
      </w:divBdr>
    </w:div>
    <w:div w:id="1571039044">
      <w:bodyDiv w:val="1"/>
      <w:marLeft w:val="0"/>
      <w:marRight w:val="0"/>
      <w:marTop w:val="0"/>
      <w:marBottom w:val="0"/>
      <w:divBdr>
        <w:top w:val="none" w:sz="0" w:space="0" w:color="auto"/>
        <w:left w:val="none" w:sz="0" w:space="0" w:color="auto"/>
        <w:bottom w:val="none" w:sz="0" w:space="0" w:color="auto"/>
        <w:right w:val="none" w:sz="0" w:space="0" w:color="auto"/>
      </w:divBdr>
      <w:divsChild>
        <w:div w:id="564487325">
          <w:marLeft w:val="0"/>
          <w:marRight w:val="0"/>
          <w:marTop w:val="0"/>
          <w:marBottom w:val="0"/>
          <w:divBdr>
            <w:top w:val="none" w:sz="0" w:space="0" w:color="auto"/>
            <w:left w:val="none" w:sz="0" w:space="0" w:color="auto"/>
            <w:bottom w:val="none" w:sz="0" w:space="0" w:color="auto"/>
            <w:right w:val="none" w:sz="0" w:space="0" w:color="auto"/>
          </w:divBdr>
          <w:divsChild>
            <w:div w:id="1819683393">
              <w:marLeft w:val="0"/>
              <w:marRight w:val="0"/>
              <w:marTop w:val="0"/>
              <w:marBottom w:val="0"/>
              <w:divBdr>
                <w:top w:val="none" w:sz="0" w:space="0" w:color="auto"/>
                <w:left w:val="none" w:sz="0" w:space="0" w:color="auto"/>
                <w:bottom w:val="none" w:sz="0" w:space="0" w:color="auto"/>
                <w:right w:val="none" w:sz="0" w:space="0" w:color="auto"/>
              </w:divBdr>
            </w:div>
            <w:div w:id="613486213">
              <w:marLeft w:val="0"/>
              <w:marRight w:val="0"/>
              <w:marTop w:val="0"/>
              <w:marBottom w:val="0"/>
              <w:divBdr>
                <w:top w:val="none" w:sz="0" w:space="0" w:color="auto"/>
                <w:left w:val="none" w:sz="0" w:space="0" w:color="auto"/>
                <w:bottom w:val="none" w:sz="0" w:space="0" w:color="auto"/>
                <w:right w:val="none" w:sz="0" w:space="0" w:color="auto"/>
              </w:divBdr>
            </w:div>
          </w:divsChild>
        </w:div>
        <w:div w:id="2059668134">
          <w:marLeft w:val="0"/>
          <w:marRight w:val="0"/>
          <w:marTop w:val="0"/>
          <w:marBottom w:val="0"/>
          <w:divBdr>
            <w:top w:val="none" w:sz="0" w:space="0" w:color="auto"/>
            <w:left w:val="none" w:sz="0" w:space="0" w:color="auto"/>
            <w:bottom w:val="none" w:sz="0" w:space="0" w:color="auto"/>
            <w:right w:val="none" w:sz="0" w:space="0" w:color="auto"/>
          </w:divBdr>
          <w:divsChild>
            <w:div w:id="329061919">
              <w:marLeft w:val="0"/>
              <w:marRight w:val="0"/>
              <w:marTop w:val="0"/>
              <w:marBottom w:val="0"/>
              <w:divBdr>
                <w:top w:val="none" w:sz="0" w:space="0" w:color="auto"/>
                <w:left w:val="none" w:sz="0" w:space="0" w:color="auto"/>
                <w:bottom w:val="none" w:sz="0" w:space="0" w:color="auto"/>
                <w:right w:val="none" w:sz="0" w:space="0" w:color="auto"/>
              </w:divBdr>
            </w:div>
            <w:div w:id="548496589">
              <w:marLeft w:val="0"/>
              <w:marRight w:val="0"/>
              <w:marTop w:val="0"/>
              <w:marBottom w:val="0"/>
              <w:divBdr>
                <w:top w:val="none" w:sz="0" w:space="0" w:color="auto"/>
                <w:left w:val="none" w:sz="0" w:space="0" w:color="auto"/>
                <w:bottom w:val="none" w:sz="0" w:space="0" w:color="auto"/>
                <w:right w:val="none" w:sz="0" w:space="0" w:color="auto"/>
              </w:divBdr>
            </w:div>
            <w:div w:id="571744036">
              <w:marLeft w:val="0"/>
              <w:marRight w:val="0"/>
              <w:marTop w:val="0"/>
              <w:marBottom w:val="0"/>
              <w:divBdr>
                <w:top w:val="none" w:sz="0" w:space="0" w:color="auto"/>
                <w:left w:val="none" w:sz="0" w:space="0" w:color="auto"/>
                <w:bottom w:val="none" w:sz="0" w:space="0" w:color="auto"/>
                <w:right w:val="none" w:sz="0" w:space="0" w:color="auto"/>
              </w:divBdr>
            </w:div>
            <w:div w:id="1272393544">
              <w:marLeft w:val="0"/>
              <w:marRight w:val="0"/>
              <w:marTop w:val="0"/>
              <w:marBottom w:val="0"/>
              <w:divBdr>
                <w:top w:val="none" w:sz="0" w:space="0" w:color="auto"/>
                <w:left w:val="none" w:sz="0" w:space="0" w:color="auto"/>
                <w:bottom w:val="none" w:sz="0" w:space="0" w:color="auto"/>
                <w:right w:val="none" w:sz="0" w:space="0" w:color="auto"/>
              </w:divBdr>
            </w:div>
            <w:div w:id="2070036381">
              <w:marLeft w:val="0"/>
              <w:marRight w:val="0"/>
              <w:marTop w:val="0"/>
              <w:marBottom w:val="0"/>
              <w:divBdr>
                <w:top w:val="none" w:sz="0" w:space="0" w:color="auto"/>
                <w:left w:val="none" w:sz="0" w:space="0" w:color="auto"/>
                <w:bottom w:val="none" w:sz="0" w:space="0" w:color="auto"/>
                <w:right w:val="none" w:sz="0" w:space="0" w:color="auto"/>
              </w:divBdr>
            </w:div>
          </w:divsChild>
        </w:div>
        <w:div w:id="2121483661">
          <w:marLeft w:val="0"/>
          <w:marRight w:val="0"/>
          <w:marTop w:val="0"/>
          <w:marBottom w:val="0"/>
          <w:divBdr>
            <w:top w:val="none" w:sz="0" w:space="0" w:color="auto"/>
            <w:left w:val="none" w:sz="0" w:space="0" w:color="auto"/>
            <w:bottom w:val="none" w:sz="0" w:space="0" w:color="auto"/>
            <w:right w:val="none" w:sz="0" w:space="0" w:color="auto"/>
          </w:divBdr>
          <w:divsChild>
            <w:div w:id="996228668">
              <w:marLeft w:val="0"/>
              <w:marRight w:val="0"/>
              <w:marTop w:val="0"/>
              <w:marBottom w:val="0"/>
              <w:divBdr>
                <w:top w:val="none" w:sz="0" w:space="0" w:color="auto"/>
                <w:left w:val="none" w:sz="0" w:space="0" w:color="auto"/>
                <w:bottom w:val="none" w:sz="0" w:space="0" w:color="auto"/>
                <w:right w:val="none" w:sz="0" w:space="0" w:color="auto"/>
              </w:divBdr>
            </w:div>
            <w:div w:id="236745345">
              <w:marLeft w:val="0"/>
              <w:marRight w:val="0"/>
              <w:marTop w:val="0"/>
              <w:marBottom w:val="0"/>
              <w:divBdr>
                <w:top w:val="none" w:sz="0" w:space="0" w:color="auto"/>
                <w:left w:val="none" w:sz="0" w:space="0" w:color="auto"/>
                <w:bottom w:val="none" w:sz="0" w:space="0" w:color="auto"/>
                <w:right w:val="none" w:sz="0" w:space="0" w:color="auto"/>
              </w:divBdr>
            </w:div>
            <w:div w:id="1872255107">
              <w:marLeft w:val="0"/>
              <w:marRight w:val="0"/>
              <w:marTop w:val="0"/>
              <w:marBottom w:val="0"/>
              <w:divBdr>
                <w:top w:val="none" w:sz="0" w:space="0" w:color="auto"/>
                <w:left w:val="none" w:sz="0" w:space="0" w:color="auto"/>
                <w:bottom w:val="none" w:sz="0" w:space="0" w:color="auto"/>
                <w:right w:val="none" w:sz="0" w:space="0" w:color="auto"/>
              </w:divBdr>
            </w:div>
            <w:div w:id="1046298785">
              <w:marLeft w:val="0"/>
              <w:marRight w:val="0"/>
              <w:marTop w:val="0"/>
              <w:marBottom w:val="0"/>
              <w:divBdr>
                <w:top w:val="none" w:sz="0" w:space="0" w:color="auto"/>
                <w:left w:val="none" w:sz="0" w:space="0" w:color="auto"/>
                <w:bottom w:val="none" w:sz="0" w:space="0" w:color="auto"/>
                <w:right w:val="none" w:sz="0" w:space="0" w:color="auto"/>
              </w:divBdr>
            </w:div>
            <w:div w:id="2047021117">
              <w:marLeft w:val="0"/>
              <w:marRight w:val="0"/>
              <w:marTop w:val="0"/>
              <w:marBottom w:val="0"/>
              <w:divBdr>
                <w:top w:val="none" w:sz="0" w:space="0" w:color="auto"/>
                <w:left w:val="none" w:sz="0" w:space="0" w:color="auto"/>
                <w:bottom w:val="none" w:sz="0" w:space="0" w:color="auto"/>
                <w:right w:val="none" w:sz="0" w:space="0" w:color="auto"/>
              </w:divBdr>
            </w:div>
          </w:divsChild>
        </w:div>
        <w:div w:id="1313556689">
          <w:marLeft w:val="0"/>
          <w:marRight w:val="0"/>
          <w:marTop w:val="0"/>
          <w:marBottom w:val="0"/>
          <w:divBdr>
            <w:top w:val="none" w:sz="0" w:space="0" w:color="auto"/>
            <w:left w:val="none" w:sz="0" w:space="0" w:color="auto"/>
            <w:bottom w:val="none" w:sz="0" w:space="0" w:color="auto"/>
            <w:right w:val="none" w:sz="0" w:space="0" w:color="auto"/>
          </w:divBdr>
        </w:div>
        <w:div w:id="631793487">
          <w:marLeft w:val="0"/>
          <w:marRight w:val="0"/>
          <w:marTop w:val="0"/>
          <w:marBottom w:val="0"/>
          <w:divBdr>
            <w:top w:val="none" w:sz="0" w:space="0" w:color="auto"/>
            <w:left w:val="none" w:sz="0" w:space="0" w:color="auto"/>
            <w:bottom w:val="none" w:sz="0" w:space="0" w:color="auto"/>
            <w:right w:val="none" w:sz="0" w:space="0" w:color="auto"/>
          </w:divBdr>
        </w:div>
        <w:div w:id="2059937594">
          <w:marLeft w:val="0"/>
          <w:marRight w:val="0"/>
          <w:marTop w:val="0"/>
          <w:marBottom w:val="0"/>
          <w:divBdr>
            <w:top w:val="none" w:sz="0" w:space="0" w:color="auto"/>
            <w:left w:val="none" w:sz="0" w:space="0" w:color="auto"/>
            <w:bottom w:val="none" w:sz="0" w:space="0" w:color="auto"/>
            <w:right w:val="none" w:sz="0" w:space="0" w:color="auto"/>
          </w:divBdr>
        </w:div>
        <w:div w:id="2135562270">
          <w:marLeft w:val="0"/>
          <w:marRight w:val="0"/>
          <w:marTop w:val="0"/>
          <w:marBottom w:val="0"/>
          <w:divBdr>
            <w:top w:val="none" w:sz="0" w:space="0" w:color="auto"/>
            <w:left w:val="none" w:sz="0" w:space="0" w:color="auto"/>
            <w:bottom w:val="none" w:sz="0" w:space="0" w:color="auto"/>
            <w:right w:val="none" w:sz="0" w:space="0" w:color="auto"/>
          </w:divBdr>
        </w:div>
        <w:div w:id="1396705958">
          <w:marLeft w:val="0"/>
          <w:marRight w:val="0"/>
          <w:marTop w:val="0"/>
          <w:marBottom w:val="0"/>
          <w:divBdr>
            <w:top w:val="none" w:sz="0" w:space="0" w:color="auto"/>
            <w:left w:val="none" w:sz="0" w:space="0" w:color="auto"/>
            <w:bottom w:val="none" w:sz="0" w:space="0" w:color="auto"/>
            <w:right w:val="none" w:sz="0" w:space="0" w:color="auto"/>
          </w:divBdr>
        </w:div>
        <w:div w:id="1143159774">
          <w:marLeft w:val="0"/>
          <w:marRight w:val="0"/>
          <w:marTop w:val="0"/>
          <w:marBottom w:val="0"/>
          <w:divBdr>
            <w:top w:val="none" w:sz="0" w:space="0" w:color="auto"/>
            <w:left w:val="none" w:sz="0" w:space="0" w:color="auto"/>
            <w:bottom w:val="none" w:sz="0" w:space="0" w:color="auto"/>
            <w:right w:val="none" w:sz="0" w:space="0" w:color="auto"/>
          </w:divBdr>
          <w:divsChild>
            <w:div w:id="258411402">
              <w:marLeft w:val="0"/>
              <w:marRight w:val="0"/>
              <w:marTop w:val="0"/>
              <w:marBottom w:val="0"/>
              <w:divBdr>
                <w:top w:val="none" w:sz="0" w:space="0" w:color="auto"/>
                <w:left w:val="none" w:sz="0" w:space="0" w:color="auto"/>
                <w:bottom w:val="none" w:sz="0" w:space="0" w:color="auto"/>
                <w:right w:val="none" w:sz="0" w:space="0" w:color="auto"/>
              </w:divBdr>
            </w:div>
            <w:div w:id="1201433666">
              <w:marLeft w:val="0"/>
              <w:marRight w:val="0"/>
              <w:marTop w:val="0"/>
              <w:marBottom w:val="0"/>
              <w:divBdr>
                <w:top w:val="none" w:sz="0" w:space="0" w:color="auto"/>
                <w:left w:val="none" w:sz="0" w:space="0" w:color="auto"/>
                <w:bottom w:val="none" w:sz="0" w:space="0" w:color="auto"/>
                <w:right w:val="none" w:sz="0" w:space="0" w:color="auto"/>
              </w:divBdr>
            </w:div>
            <w:div w:id="1083843744">
              <w:marLeft w:val="0"/>
              <w:marRight w:val="0"/>
              <w:marTop w:val="0"/>
              <w:marBottom w:val="0"/>
              <w:divBdr>
                <w:top w:val="none" w:sz="0" w:space="0" w:color="auto"/>
                <w:left w:val="none" w:sz="0" w:space="0" w:color="auto"/>
                <w:bottom w:val="none" w:sz="0" w:space="0" w:color="auto"/>
                <w:right w:val="none" w:sz="0" w:space="0" w:color="auto"/>
              </w:divBdr>
            </w:div>
            <w:div w:id="340091094">
              <w:marLeft w:val="0"/>
              <w:marRight w:val="0"/>
              <w:marTop w:val="0"/>
              <w:marBottom w:val="0"/>
              <w:divBdr>
                <w:top w:val="none" w:sz="0" w:space="0" w:color="auto"/>
                <w:left w:val="none" w:sz="0" w:space="0" w:color="auto"/>
                <w:bottom w:val="none" w:sz="0" w:space="0" w:color="auto"/>
                <w:right w:val="none" w:sz="0" w:space="0" w:color="auto"/>
              </w:divBdr>
            </w:div>
            <w:div w:id="2067532425">
              <w:marLeft w:val="0"/>
              <w:marRight w:val="0"/>
              <w:marTop w:val="0"/>
              <w:marBottom w:val="0"/>
              <w:divBdr>
                <w:top w:val="none" w:sz="0" w:space="0" w:color="auto"/>
                <w:left w:val="none" w:sz="0" w:space="0" w:color="auto"/>
                <w:bottom w:val="none" w:sz="0" w:space="0" w:color="auto"/>
                <w:right w:val="none" w:sz="0" w:space="0" w:color="auto"/>
              </w:divBdr>
            </w:div>
          </w:divsChild>
        </w:div>
        <w:div w:id="1941527132">
          <w:marLeft w:val="0"/>
          <w:marRight w:val="0"/>
          <w:marTop w:val="0"/>
          <w:marBottom w:val="0"/>
          <w:divBdr>
            <w:top w:val="none" w:sz="0" w:space="0" w:color="auto"/>
            <w:left w:val="none" w:sz="0" w:space="0" w:color="auto"/>
            <w:bottom w:val="none" w:sz="0" w:space="0" w:color="auto"/>
            <w:right w:val="none" w:sz="0" w:space="0" w:color="auto"/>
          </w:divBdr>
          <w:divsChild>
            <w:div w:id="1216038818">
              <w:marLeft w:val="0"/>
              <w:marRight w:val="0"/>
              <w:marTop w:val="0"/>
              <w:marBottom w:val="0"/>
              <w:divBdr>
                <w:top w:val="none" w:sz="0" w:space="0" w:color="auto"/>
                <w:left w:val="none" w:sz="0" w:space="0" w:color="auto"/>
                <w:bottom w:val="none" w:sz="0" w:space="0" w:color="auto"/>
                <w:right w:val="none" w:sz="0" w:space="0" w:color="auto"/>
              </w:divBdr>
            </w:div>
            <w:div w:id="1018577936">
              <w:marLeft w:val="0"/>
              <w:marRight w:val="0"/>
              <w:marTop w:val="0"/>
              <w:marBottom w:val="0"/>
              <w:divBdr>
                <w:top w:val="none" w:sz="0" w:space="0" w:color="auto"/>
                <w:left w:val="none" w:sz="0" w:space="0" w:color="auto"/>
                <w:bottom w:val="none" w:sz="0" w:space="0" w:color="auto"/>
                <w:right w:val="none" w:sz="0" w:space="0" w:color="auto"/>
              </w:divBdr>
            </w:div>
            <w:div w:id="1927421231">
              <w:marLeft w:val="0"/>
              <w:marRight w:val="0"/>
              <w:marTop w:val="0"/>
              <w:marBottom w:val="0"/>
              <w:divBdr>
                <w:top w:val="none" w:sz="0" w:space="0" w:color="auto"/>
                <w:left w:val="none" w:sz="0" w:space="0" w:color="auto"/>
                <w:bottom w:val="none" w:sz="0" w:space="0" w:color="auto"/>
                <w:right w:val="none" w:sz="0" w:space="0" w:color="auto"/>
              </w:divBdr>
            </w:div>
            <w:div w:id="394014264">
              <w:marLeft w:val="0"/>
              <w:marRight w:val="0"/>
              <w:marTop w:val="0"/>
              <w:marBottom w:val="0"/>
              <w:divBdr>
                <w:top w:val="none" w:sz="0" w:space="0" w:color="auto"/>
                <w:left w:val="none" w:sz="0" w:space="0" w:color="auto"/>
                <w:bottom w:val="none" w:sz="0" w:space="0" w:color="auto"/>
                <w:right w:val="none" w:sz="0" w:space="0" w:color="auto"/>
              </w:divBdr>
            </w:div>
            <w:div w:id="1060786318">
              <w:marLeft w:val="0"/>
              <w:marRight w:val="0"/>
              <w:marTop w:val="0"/>
              <w:marBottom w:val="0"/>
              <w:divBdr>
                <w:top w:val="none" w:sz="0" w:space="0" w:color="auto"/>
                <w:left w:val="none" w:sz="0" w:space="0" w:color="auto"/>
                <w:bottom w:val="none" w:sz="0" w:space="0" w:color="auto"/>
                <w:right w:val="none" w:sz="0" w:space="0" w:color="auto"/>
              </w:divBdr>
            </w:div>
          </w:divsChild>
        </w:div>
        <w:div w:id="1070230051">
          <w:marLeft w:val="0"/>
          <w:marRight w:val="0"/>
          <w:marTop w:val="0"/>
          <w:marBottom w:val="0"/>
          <w:divBdr>
            <w:top w:val="none" w:sz="0" w:space="0" w:color="auto"/>
            <w:left w:val="none" w:sz="0" w:space="0" w:color="auto"/>
            <w:bottom w:val="none" w:sz="0" w:space="0" w:color="auto"/>
            <w:right w:val="none" w:sz="0" w:space="0" w:color="auto"/>
          </w:divBdr>
          <w:divsChild>
            <w:div w:id="581717124">
              <w:marLeft w:val="0"/>
              <w:marRight w:val="0"/>
              <w:marTop w:val="0"/>
              <w:marBottom w:val="0"/>
              <w:divBdr>
                <w:top w:val="none" w:sz="0" w:space="0" w:color="auto"/>
                <w:left w:val="none" w:sz="0" w:space="0" w:color="auto"/>
                <w:bottom w:val="none" w:sz="0" w:space="0" w:color="auto"/>
                <w:right w:val="none" w:sz="0" w:space="0" w:color="auto"/>
              </w:divBdr>
            </w:div>
            <w:div w:id="2004819558">
              <w:marLeft w:val="0"/>
              <w:marRight w:val="0"/>
              <w:marTop w:val="0"/>
              <w:marBottom w:val="0"/>
              <w:divBdr>
                <w:top w:val="none" w:sz="0" w:space="0" w:color="auto"/>
                <w:left w:val="none" w:sz="0" w:space="0" w:color="auto"/>
                <w:bottom w:val="none" w:sz="0" w:space="0" w:color="auto"/>
                <w:right w:val="none" w:sz="0" w:space="0" w:color="auto"/>
              </w:divBdr>
            </w:div>
            <w:div w:id="11383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9338">
      <w:bodyDiv w:val="1"/>
      <w:marLeft w:val="0"/>
      <w:marRight w:val="0"/>
      <w:marTop w:val="0"/>
      <w:marBottom w:val="0"/>
      <w:divBdr>
        <w:top w:val="none" w:sz="0" w:space="0" w:color="auto"/>
        <w:left w:val="none" w:sz="0" w:space="0" w:color="auto"/>
        <w:bottom w:val="none" w:sz="0" w:space="0" w:color="auto"/>
        <w:right w:val="none" w:sz="0" w:space="0" w:color="auto"/>
      </w:divBdr>
    </w:div>
    <w:div w:id="1687244933">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2721760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9594235">
      <w:bodyDiv w:val="1"/>
      <w:marLeft w:val="0"/>
      <w:marRight w:val="0"/>
      <w:marTop w:val="0"/>
      <w:marBottom w:val="0"/>
      <w:divBdr>
        <w:top w:val="none" w:sz="0" w:space="0" w:color="auto"/>
        <w:left w:val="none" w:sz="0" w:space="0" w:color="auto"/>
        <w:bottom w:val="none" w:sz="0" w:space="0" w:color="auto"/>
        <w:right w:val="none" w:sz="0" w:space="0" w:color="auto"/>
      </w:divBdr>
    </w:div>
    <w:div w:id="1764108694">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039375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5208634">
      <w:bodyDiv w:val="1"/>
      <w:marLeft w:val="0"/>
      <w:marRight w:val="0"/>
      <w:marTop w:val="0"/>
      <w:marBottom w:val="0"/>
      <w:divBdr>
        <w:top w:val="none" w:sz="0" w:space="0" w:color="auto"/>
        <w:left w:val="none" w:sz="0" w:space="0" w:color="auto"/>
        <w:bottom w:val="none" w:sz="0" w:space="0" w:color="auto"/>
        <w:right w:val="none" w:sz="0" w:space="0" w:color="auto"/>
      </w:divBdr>
    </w:div>
    <w:div w:id="2029866460">
      <w:bodyDiv w:val="1"/>
      <w:marLeft w:val="0"/>
      <w:marRight w:val="0"/>
      <w:marTop w:val="0"/>
      <w:marBottom w:val="0"/>
      <w:divBdr>
        <w:top w:val="none" w:sz="0" w:space="0" w:color="auto"/>
        <w:left w:val="none" w:sz="0" w:space="0" w:color="auto"/>
        <w:bottom w:val="none" w:sz="0" w:space="0" w:color="auto"/>
        <w:right w:val="none" w:sz="0" w:space="0" w:color="auto"/>
      </w:divBdr>
    </w:div>
    <w:div w:id="203622582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201018tx\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64D454F8A24311B3B3E33A5FC58585"/>
        <w:category>
          <w:name w:val="General"/>
          <w:gallery w:val="placeholder"/>
        </w:category>
        <w:types>
          <w:type w:val="bbPlcHdr"/>
        </w:types>
        <w:behaviors>
          <w:behavior w:val="content"/>
        </w:behaviors>
        <w:guid w:val="{41AA3EBF-B531-4C92-8205-F92F7DA62AB1}"/>
      </w:docPartPr>
      <w:docPartBody>
        <w:p w:rsidR="00000000" w:rsidRDefault="0053056D">
          <w:pPr>
            <w:pStyle w:val="A164D454F8A24311B3B3E33A5FC58585"/>
          </w:pPr>
          <w:r>
            <w:t>[Title Here, up to 12 Words, on One to Two Lines]</w:t>
          </w:r>
        </w:p>
      </w:docPartBody>
    </w:docPart>
    <w:docPart>
      <w:docPartPr>
        <w:name w:val="B9D82AD24A924FEEBC09F6671C0CE214"/>
        <w:category>
          <w:name w:val="General"/>
          <w:gallery w:val="placeholder"/>
        </w:category>
        <w:types>
          <w:type w:val="bbPlcHdr"/>
        </w:types>
        <w:behaviors>
          <w:behavior w:val="content"/>
        </w:behaviors>
        <w:guid w:val="{B45B9BB6-1AC8-4F24-865D-431D4E79CAFA}"/>
      </w:docPartPr>
      <w:docPartBody>
        <w:p w:rsidR="00000000" w:rsidRDefault="0053056D">
          <w:pPr>
            <w:pStyle w:val="B9D82AD24A924FEEBC09F6671C0CE214"/>
          </w:pPr>
          <w:r>
            <w:t>[Title Here, up to 12 Words, on One to Two Lines]</w:t>
          </w:r>
        </w:p>
      </w:docPartBody>
    </w:docPart>
    <w:docPart>
      <w:docPartPr>
        <w:name w:val="D24AB50772374CF9874D0680EBCBF1DE"/>
        <w:category>
          <w:name w:val="General"/>
          <w:gallery w:val="placeholder"/>
        </w:category>
        <w:types>
          <w:type w:val="bbPlcHdr"/>
        </w:types>
        <w:behaviors>
          <w:behavior w:val="content"/>
        </w:behaviors>
        <w:guid w:val="{3115BFA5-8189-45A0-A28F-F9B6AD94164F}"/>
      </w:docPartPr>
      <w:docPartBody>
        <w:p w:rsidR="00000000" w:rsidRDefault="0053056D">
          <w:pPr>
            <w:pStyle w:val="D24AB50772374CF9874D0680EBCBF1DE"/>
          </w:pPr>
          <w:r w:rsidRPr="005D3A03">
            <w:t>Figures title:</w:t>
          </w:r>
        </w:p>
      </w:docPartBody>
    </w:docPart>
    <w:docPart>
      <w:docPartPr>
        <w:name w:val="2829CB42983F4FA588B44D704D500126"/>
        <w:category>
          <w:name w:val="General"/>
          <w:gallery w:val="placeholder"/>
        </w:category>
        <w:types>
          <w:type w:val="bbPlcHdr"/>
        </w:types>
        <w:behaviors>
          <w:behavior w:val="content"/>
        </w:behaviors>
        <w:guid w:val="{BFBD18E3-7EAF-453C-B428-856CC995576B}"/>
      </w:docPartPr>
      <w:docPartBody>
        <w:p w:rsidR="00000000" w:rsidRDefault="0053056D">
          <w:pPr>
            <w:pStyle w:val="2829CB42983F4FA588B44D704D500126"/>
          </w:pPr>
          <w:r>
            <w:t>[Include all figures in their own section, following references (and footnotes and tables, if applicable).  Include a numbered caption for each figure.  Use the Table/Fi</w:t>
          </w:r>
          <w:r>
            <w:t>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B3B"/>
    <w:rsid w:val="0053056D"/>
    <w:rsid w:val="00924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64D454F8A24311B3B3E33A5FC58585">
    <w:name w:val="A164D454F8A24311B3B3E33A5FC58585"/>
  </w:style>
  <w:style w:type="paragraph" w:customStyle="1" w:styleId="1F078F9742534A3999005EF78B82B64E">
    <w:name w:val="1F078F9742534A3999005EF78B82B64E"/>
  </w:style>
  <w:style w:type="paragraph" w:customStyle="1" w:styleId="12B6B4D7A895486E901B8C4867501569">
    <w:name w:val="12B6B4D7A895486E901B8C4867501569"/>
  </w:style>
  <w:style w:type="paragraph" w:customStyle="1" w:styleId="4C6ECEFE81F9489CA7B6F94B90853341">
    <w:name w:val="4C6ECEFE81F9489CA7B6F94B90853341"/>
  </w:style>
  <w:style w:type="paragraph" w:customStyle="1" w:styleId="D80BEE91D25144CA9B34BA6F76B2560A">
    <w:name w:val="D80BEE91D25144CA9B34BA6F76B2560A"/>
  </w:style>
  <w:style w:type="paragraph" w:customStyle="1" w:styleId="D4DC1DCE44E94549A8F90F831031C378">
    <w:name w:val="D4DC1DCE44E94549A8F90F831031C378"/>
  </w:style>
  <w:style w:type="character" w:styleId="Emphasis">
    <w:name w:val="Emphasis"/>
    <w:basedOn w:val="DefaultParagraphFont"/>
    <w:uiPriority w:val="4"/>
    <w:unhideWhenUsed/>
    <w:qFormat/>
    <w:rPr>
      <w:i/>
      <w:iCs/>
    </w:rPr>
  </w:style>
  <w:style w:type="paragraph" w:customStyle="1" w:styleId="7653D0AF9BC948328E7692234F8ADA4D">
    <w:name w:val="7653D0AF9BC948328E7692234F8ADA4D"/>
  </w:style>
  <w:style w:type="paragraph" w:customStyle="1" w:styleId="4C9AA38C993D4406A84028C51F6C62EE">
    <w:name w:val="4C9AA38C993D4406A84028C51F6C62EE"/>
  </w:style>
  <w:style w:type="paragraph" w:customStyle="1" w:styleId="B9D82AD24A924FEEBC09F6671C0CE214">
    <w:name w:val="B9D82AD24A924FEEBC09F6671C0CE214"/>
  </w:style>
  <w:style w:type="paragraph" w:customStyle="1" w:styleId="55F2704E1FE546ABA6E94A5B848EC507">
    <w:name w:val="55F2704E1FE546ABA6E94A5B848EC507"/>
  </w:style>
  <w:style w:type="paragraph" w:customStyle="1" w:styleId="6BE2376FCC394E3F9656F9F4C5B7B05F">
    <w:name w:val="6BE2376FCC394E3F9656F9F4C5B7B05F"/>
  </w:style>
  <w:style w:type="paragraph" w:customStyle="1" w:styleId="2FD846F15F154FD39168943FC710A9F5">
    <w:name w:val="2FD846F15F154FD39168943FC710A9F5"/>
  </w:style>
  <w:style w:type="paragraph" w:customStyle="1" w:styleId="2B159411355F45658C5F278491C31ADD">
    <w:name w:val="2B159411355F45658C5F278491C31ADD"/>
  </w:style>
  <w:style w:type="paragraph" w:customStyle="1" w:styleId="660F3A19A2934C1EB2E3DDA5FF0F1BC1">
    <w:name w:val="660F3A19A2934C1EB2E3DDA5FF0F1BC1"/>
  </w:style>
  <w:style w:type="paragraph" w:customStyle="1" w:styleId="AE9EF3E3C5DB4140ABF32ED7DB3CF8B5">
    <w:name w:val="AE9EF3E3C5DB4140ABF32ED7DB3CF8B5"/>
  </w:style>
  <w:style w:type="paragraph" w:customStyle="1" w:styleId="0C97E824140F49B39956D0FDDF5EA21D">
    <w:name w:val="0C97E824140F49B39956D0FDDF5EA21D"/>
  </w:style>
  <w:style w:type="paragraph" w:customStyle="1" w:styleId="F509533BF1904569ABA00479BCDCB3BA">
    <w:name w:val="F509533BF1904569ABA00479BCDCB3BA"/>
  </w:style>
  <w:style w:type="paragraph" w:customStyle="1" w:styleId="09CE54D7A6544DEA9CFCCCAB21EAA464">
    <w:name w:val="09CE54D7A6544DEA9CFCCCAB21EAA464"/>
  </w:style>
  <w:style w:type="paragraph" w:customStyle="1" w:styleId="E39B4940847C4F1B8EE0C880008D4C2F">
    <w:name w:val="E39B4940847C4F1B8EE0C880008D4C2F"/>
  </w:style>
  <w:style w:type="paragraph" w:customStyle="1" w:styleId="B263F53CE97747559A2BFDF3E4D08138">
    <w:name w:val="B263F53CE97747559A2BFDF3E4D08138"/>
  </w:style>
  <w:style w:type="paragraph" w:customStyle="1" w:styleId="65A4A412136E446BBB3A25FB29B045E3">
    <w:name w:val="65A4A412136E446BBB3A25FB29B045E3"/>
  </w:style>
  <w:style w:type="paragraph" w:customStyle="1" w:styleId="FE9FA46BA78A4B42B621A8EA98A20645">
    <w:name w:val="FE9FA46BA78A4B42B621A8EA98A20645"/>
  </w:style>
  <w:style w:type="paragraph" w:customStyle="1" w:styleId="454C043D3C51460D9B5460EE77FD3061">
    <w:name w:val="454C043D3C51460D9B5460EE77FD3061"/>
  </w:style>
  <w:style w:type="paragraph" w:customStyle="1" w:styleId="57762C95FC3242C1BAF515705AC9E6B8">
    <w:name w:val="57762C95FC3242C1BAF515705AC9E6B8"/>
  </w:style>
  <w:style w:type="paragraph" w:customStyle="1" w:styleId="7789FC79EBF444C4A45C3F6E455E1147">
    <w:name w:val="7789FC79EBF444C4A45C3F6E455E1147"/>
  </w:style>
  <w:style w:type="paragraph" w:customStyle="1" w:styleId="DF7AE192F16F4391B76F312706E7376B">
    <w:name w:val="DF7AE192F16F4391B76F312706E7376B"/>
  </w:style>
  <w:style w:type="paragraph" w:customStyle="1" w:styleId="C3E75B4822214A0D82C5D719BB68F8AC">
    <w:name w:val="C3E75B4822214A0D82C5D719BB68F8AC"/>
  </w:style>
  <w:style w:type="paragraph" w:customStyle="1" w:styleId="13AF924A870D402F977F644E86CEA641">
    <w:name w:val="13AF924A870D402F977F644E86CEA641"/>
  </w:style>
  <w:style w:type="paragraph" w:customStyle="1" w:styleId="38C651EFA82347FC88C1097222945CA6">
    <w:name w:val="38C651EFA82347FC88C1097222945CA6"/>
  </w:style>
  <w:style w:type="paragraph" w:customStyle="1" w:styleId="CAE99268335D478E94BD5B3DAFF21BE6">
    <w:name w:val="CAE99268335D478E94BD5B3DAFF21BE6"/>
  </w:style>
  <w:style w:type="paragraph" w:customStyle="1" w:styleId="0C0A29D15DFE4233A7A73B99EC2A534F">
    <w:name w:val="0C0A29D15DFE4233A7A73B99EC2A534F"/>
  </w:style>
  <w:style w:type="paragraph" w:customStyle="1" w:styleId="73339CC365084701A5644B2A79571B00">
    <w:name w:val="73339CC365084701A5644B2A79571B00"/>
  </w:style>
  <w:style w:type="paragraph" w:customStyle="1" w:styleId="208246D059794E9DAB41E32B4578646D">
    <w:name w:val="208246D059794E9DAB41E32B4578646D"/>
  </w:style>
  <w:style w:type="paragraph" w:customStyle="1" w:styleId="59CBCAE30FEE4203A18392A0BF841535">
    <w:name w:val="59CBCAE30FEE4203A18392A0BF841535"/>
  </w:style>
  <w:style w:type="paragraph" w:customStyle="1" w:styleId="8CA23515F3CA428DB8DDCEDEB7B1DB5C">
    <w:name w:val="8CA23515F3CA428DB8DDCEDEB7B1DB5C"/>
  </w:style>
  <w:style w:type="paragraph" w:customStyle="1" w:styleId="9DE4EDF28BEF47E7B76C0A486E3CDEF9">
    <w:name w:val="9DE4EDF28BEF47E7B76C0A486E3CDEF9"/>
  </w:style>
  <w:style w:type="paragraph" w:customStyle="1" w:styleId="D76B42D5FBA44535B9B2E1679723E969">
    <w:name w:val="D76B42D5FBA44535B9B2E1679723E969"/>
  </w:style>
  <w:style w:type="paragraph" w:customStyle="1" w:styleId="29315E89C46849DFB179155606C694F9">
    <w:name w:val="29315E89C46849DFB179155606C694F9"/>
  </w:style>
  <w:style w:type="paragraph" w:customStyle="1" w:styleId="50BD8E66B0034530BE790586C4A63EDC">
    <w:name w:val="50BD8E66B0034530BE790586C4A63EDC"/>
  </w:style>
  <w:style w:type="paragraph" w:customStyle="1" w:styleId="0DF715C7FB24400DB8C15F51F6F321B8">
    <w:name w:val="0DF715C7FB24400DB8C15F51F6F321B8"/>
  </w:style>
  <w:style w:type="paragraph" w:customStyle="1" w:styleId="1B76233650E5411DBEF5F3C8657E3589">
    <w:name w:val="1B76233650E5411DBEF5F3C8657E3589"/>
  </w:style>
  <w:style w:type="paragraph" w:customStyle="1" w:styleId="1CDDF63D4C66449BB55D881D6F13B585">
    <w:name w:val="1CDDF63D4C66449BB55D881D6F13B585"/>
  </w:style>
  <w:style w:type="paragraph" w:customStyle="1" w:styleId="23902C6906394E9EBD6B146752CAF129">
    <w:name w:val="23902C6906394E9EBD6B146752CAF129"/>
  </w:style>
  <w:style w:type="paragraph" w:customStyle="1" w:styleId="4735679A6AED48E294A70121C78D2BAD">
    <w:name w:val="4735679A6AED48E294A70121C78D2BAD"/>
  </w:style>
  <w:style w:type="paragraph" w:customStyle="1" w:styleId="7427404E1639405B95ECC52CC28AB275">
    <w:name w:val="7427404E1639405B95ECC52CC28AB275"/>
  </w:style>
  <w:style w:type="paragraph" w:customStyle="1" w:styleId="EAC8340892BC44319DF65CA7E3A6402C">
    <w:name w:val="EAC8340892BC44319DF65CA7E3A6402C"/>
  </w:style>
  <w:style w:type="paragraph" w:customStyle="1" w:styleId="C1AC00C1F19A4351959C1AD8E28A6AF1">
    <w:name w:val="C1AC00C1F19A4351959C1AD8E28A6AF1"/>
  </w:style>
  <w:style w:type="paragraph" w:customStyle="1" w:styleId="06B9304DCFCC4B3BBCCC296C89614EAF">
    <w:name w:val="06B9304DCFCC4B3BBCCC296C89614EAF"/>
  </w:style>
  <w:style w:type="paragraph" w:customStyle="1" w:styleId="23A9B8F81AAE4388BC57C9EA32FCFAAA">
    <w:name w:val="23A9B8F81AAE4388BC57C9EA32FCFAAA"/>
  </w:style>
  <w:style w:type="paragraph" w:customStyle="1" w:styleId="BC14C54B5F004F058AA372B83B353697">
    <w:name w:val="BC14C54B5F004F058AA372B83B353697"/>
  </w:style>
  <w:style w:type="paragraph" w:customStyle="1" w:styleId="F6C598B302D44C978FA6CDAC9883FB76">
    <w:name w:val="F6C598B302D44C978FA6CDAC9883FB76"/>
  </w:style>
  <w:style w:type="paragraph" w:customStyle="1" w:styleId="709CDDB096374DB18E6564A3D0CCF27A">
    <w:name w:val="709CDDB096374DB18E6564A3D0CCF27A"/>
  </w:style>
  <w:style w:type="paragraph" w:customStyle="1" w:styleId="82184DDDD7E94DE0B09A7FAA21A68AC5">
    <w:name w:val="82184DDDD7E94DE0B09A7FAA21A68AC5"/>
  </w:style>
  <w:style w:type="paragraph" w:customStyle="1" w:styleId="8260F2B3A2A04C23A96EB9E867B77208">
    <w:name w:val="8260F2B3A2A04C23A96EB9E867B77208"/>
  </w:style>
  <w:style w:type="paragraph" w:customStyle="1" w:styleId="E6BB57B28E5445B0AE4B3FEB5E181401">
    <w:name w:val="E6BB57B28E5445B0AE4B3FEB5E181401"/>
  </w:style>
  <w:style w:type="paragraph" w:customStyle="1" w:styleId="CC2806AE858D4968BC85D7CA8CFD7249">
    <w:name w:val="CC2806AE858D4968BC85D7CA8CFD7249"/>
  </w:style>
  <w:style w:type="paragraph" w:customStyle="1" w:styleId="21A3D51F9C4D4AEEB9DAEA2C7ED21495">
    <w:name w:val="21A3D51F9C4D4AEEB9DAEA2C7ED21495"/>
  </w:style>
  <w:style w:type="paragraph" w:customStyle="1" w:styleId="CA5C5B35ACD645D290984CE5720A7E8C">
    <w:name w:val="CA5C5B35ACD645D290984CE5720A7E8C"/>
  </w:style>
  <w:style w:type="paragraph" w:customStyle="1" w:styleId="DFFC3AF307794F23BEEE70E3CF10FEC6">
    <w:name w:val="DFFC3AF307794F23BEEE70E3CF10FEC6"/>
  </w:style>
  <w:style w:type="paragraph" w:customStyle="1" w:styleId="3F7F71812D46467EB32471B810913AAF">
    <w:name w:val="3F7F71812D46467EB32471B810913AAF"/>
  </w:style>
  <w:style w:type="paragraph" w:customStyle="1" w:styleId="723D0449D1184A768A62BD38C9403950">
    <w:name w:val="723D0449D1184A768A62BD38C9403950"/>
  </w:style>
  <w:style w:type="paragraph" w:customStyle="1" w:styleId="D24AB50772374CF9874D0680EBCBF1DE">
    <w:name w:val="D24AB50772374CF9874D0680EBCBF1DE"/>
  </w:style>
  <w:style w:type="paragraph" w:customStyle="1" w:styleId="2829CB42983F4FA588B44D704D500126">
    <w:name w:val="2829CB42983F4FA588B44D704D500126"/>
  </w:style>
  <w:style w:type="paragraph" w:customStyle="1" w:styleId="C402120CD88C4DF38BE4A11918F56679">
    <w:name w:val="C402120CD88C4DF38BE4A11918F56679"/>
    <w:rsid w:val="00924B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2.xml><?xml version="1.0" encoding="utf-8"?>
<CoverPageProperties xmlns="http://schemas.microsoft.com/office/2006/coverPageProps">
  <PublishDate/>
  <Abstract>Case Study and implementation of devops tools</Abstract>
  <CompanyAddress/>
  <CompanyPhone/>
  <CompanyFax/>
  <CompanyEmail/>
</CoverPageProperti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97</TotalTime>
  <Pages>24</Pages>
  <Words>3000</Words>
  <Characters>17100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Case Study and Implementation of DevOps Tools</vt:lpstr>
    </vt:vector>
  </TitlesOfParts>
  <Company/>
  <LinksUpToDate>false</LinksUpToDate>
  <CharactersWithSpaces>20060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and Implementation of DevOps Tools</dc:title>
  <dc:subject/>
  <dc:creator>Varun Khadayate</dc:creator>
  <cp:keywords/>
  <dc:description/>
  <cp:lastModifiedBy>Varun Khadayate</cp:lastModifiedBy>
  <cp:revision>5</cp:revision>
  <dcterms:created xsi:type="dcterms:W3CDTF">2021-10-28T17:13:00Z</dcterms:created>
  <dcterms:modified xsi:type="dcterms:W3CDTF">2021-10-28T18:50:00Z</dcterms:modified>
</cp:coreProperties>
</file>